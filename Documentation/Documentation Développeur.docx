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78AD287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Documentation Développeur</w:t>
            </w:r>
          </w:p>
          <w:p w14:paraId="23749FA9" w14:textId="4F1B2026" w:rsidR="286C8014" w:rsidRDefault="286C8014" w:rsidP="35D4AF81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02E1C4B7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Par Amine NAKHIL, Loïc Guo Quentin et </w:t>
            </w:r>
            <w:proofErr w:type="spellStart"/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  <w:proofErr w:type="spellEnd"/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1D8B3B7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Inscription/Connexion</w:t>
      </w:r>
    </w:p>
    <w:p w14:paraId="2173733C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Présentation du Lycée »</w:t>
      </w:r>
    </w:p>
    <w:p w14:paraId="65189318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Evénements »</w:t>
      </w:r>
    </w:p>
    <w:p w14:paraId="7ACFF8CD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Offres d’emplois »</w:t>
      </w:r>
    </w:p>
    <w:p w14:paraId="1788BEB2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Profil</w:t>
      </w:r>
    </w:p>
    <w:p w14:paraId="74A6CF96" w14:textId="74086DA1" w:rsidR="35D4AF81" w:rsidRDefault="00C16617" w:rsidP="00C16617">
      <w:r>
        <w:rPr>
          <w:sz w:val="32"/>
        </w:rPr>
        <w:t>Interactions avec les autres utilisateurs</w:t>
      </w:r>
    </w:p>
    <w:p w14:paraId="7737CACB" w14:textId="2ABF37D5" w:rsidR="35D4AF81" w:rsidRDefault="35D4AF81" w:rsidP="35D4AF81"/>
    <w:p w14:paraId="22B8E5DE" w14:textId="205C7D71" w:rsidR="35D4AF81" w:rsidRDefault="35D4AF81" w:rsidP="35D4AF81"/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87FC628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1.Page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inscription.php</w:t>
      </w:r>
      <w:proofErr w:type="spellEnd"/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F6E73B" w14:textId="73B89D66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3CE871C" wp14:editId="35221AC2">
            <wp:extent cx="3638550" cy="895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588E" w14:textId="3873BF85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B873366" w14:textId="1CCBA0F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AEB7741" w14:textId="3D4AA139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46D062EC" wp14:editId="097DE1C3">
            <wp:extent cx="7316470" cy="39058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E810" w14:textId="790540D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59960A91" w14:textId="23AB815D" w:rsidR="00C16617" w:rsidRP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058E898E" wp14:editId="270E4C28">
            <wp:extent cx="7316470" cy="288861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3C30" w14:textId="77777777" w:rsidR="007126E9" w:rsidRDefault="007126E9" w:rsidP="00C16617">
      <w:pPr>
        <w:jc w:val="center"/>
        <w:rPr>
          <w:noProof/>
        </w:rPr>
      </w:pPr>
    </w:p>
    <w:p w14:paraId="6E05E163" w14:textId="77777777" w:rsidR="007126E9" w:rsidRDefault="007126E9" w:rsidP="00C16617">
      <w:pPr>
        <w:jc w:val="center"/>
        <w:rPr>
          <w:noProof/>
        </w:rPr>
      </w:pPr>
    </w:p>
    <w:p w14:paraId="7E44C6BF" w14:textId="63E8B07F" w:rsidR="00C16617" w:rsidRDefault="00086100" w:rsidP="00C16617">
      <w:pPr>
        <w:jc w:val="center"/>
      </w:pPr>
      <w:r>
        <w:rPr>
          <w:noProof/>
        </w:rPr>
        <w:drawing>
          <wp:inline distT="0" distB="0" distL="0" distR="0" wp14:anchorId="72A48ED2" wp14:editId="25CDD171">
            <wp:extent cx="7316470" cy="11931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3F853" wp14:editId="319C7DD3">
            <wp:extent cx="7316470" cy="6413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DDD0" w14:textId="3E95610F" w:rsidR="007126E9" w:rsidRDefault="007126E9" w:rsidP="00C16617">
      <w:pPr>
        <w:jc w:val="center"/>
      </w:pPr>
    </w:p>
    <w:p w14:paraId="03B956E4" w14:textId="0B7A8AC5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772A6228" wp14:editId="476065A0">
            <wp:extent cx="7316470" cy="131191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FC2" w14:textId="0ED6384C" w:rsidR="007126E9" w:rsidRDefault="007126E9" w:rsidP="00C16617">
      <w:pPr>
        <w:jc w:val="center"/>
      </w:pPr>
    </w:p>
    <w:p w14:paraId="2854E283" w14:textId="77777777" w:rsidR="007126E9" w:rsidRDefault="007126E9" w:rsidP="00C16617">
      <w:pPr>
        <w:jc w:val="center"/>
        <w:rPr>
          <w:noProof/>
        </w:rPr>
      </w:pPr>
    </w:p>
    <w:p w14:paraId="4B3A6784" w14:textId="70606892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19C8A4F8" wp14:editId="00E2F271">
            <wp:extent cx="7316470" cy="31051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AD10" w14:textId="77777777" w:rsidR="007126E9" w:rsidRDefault="007126E9" w:rsidP="00C16617">
      <w:pPr>
        <w:jc w:val="center"/>
      </w:pPr>
    </w:p>
    <w:p w14:paraId="36ADB81E" w14:textId="4571F48A" w:rsidR="007126E9" w:rsidRDefault="007126E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7A4CCEF" wp14:editId="3002A0A5">
            <wp:extent cx="7316470" cy="28962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2E5F" w14:textId="3DD34FCB" w:rsidR="007126E9" w:rsidRDefault="007126E9" w:rsidP="00C16617">
      <w:pPr>
        <w:jc w:val="center"/>
      </w:pPr>
    </w:p>
    <w:p w14:paraId="6EA8E387" w14:textId="26884909" w:rsidR="007126E9" w:rsidRDefault="007D4249" w:rsidP="00C16617">
      <w:pPr>
        <w:jc w:val="center"/>
      </w:pPr>
      <w:r>
        <w:rPr>
          <w:noProof/>
        </w:rPr>
        <w:drawing>
          <wp:inline distT="0" distB="0" distL="0" distR="0" wp14:anchorId="4DFCBB6D" wp14:editId="1267788C">
            <wp:extent cx="7316470" cy="24022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9E42" w14:textId="5CD22876" w:rsidR="007D4249" w:rsidRDefault="007D4249" w:rsidP="00C16617">
      <w:pPr>
        <w:jc w:val="center"/>
      </w:pPr>
    </w:p>
    <w:p w14:paraId="05671295" w14:textId="6818CD49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09A1B5AA" wp14:editId="6AF8DBE5">
            <wp:extent cx="7316470" cy="262382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5558" w14:textId="0CFA193E" w:rsidR="007D4249" w:rsidRDefault="007D4249" w:rsidP="00C16617">
      <w:pPr>
        <w:jc w:val="center"/>
      </w:pPr>
    </w:p>
    <w:p w14:paraId="71A7049C" w14:textId="1A7E6876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0870423" wp14:editId="1C0F856D">
            <wp:extent cx="7316470" cy="21539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43BD" w14:textId="755DE485" w:rsidR="007D4249" w:rsidRDefault="007D4249" w:rsidP="00C16617">
      <w:pPr>
        <w:jc w:val="center"/>
      </w:pPr>
    </w:p>
    <w:p w14:paraId="2E14B1F6" w14:textId="1EA92203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13A75EA9" wp14:editId="2E4E387E">
            <wp:extent cx="7316470" cy="210058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9D1D" w14:textId="442223AA" w:rsidR="007D4249" w:rsidRDefault="007D4249" w:rsidP="00C16617">
      <w:pPr>
        <w:jc w:val="center"/>
      </w:pPr>
    </w:p>
    <w:p w14:paraId="6CBF0A98" w14:textId="78066140" w:rsidR="007D4249" w:rsidRDefault="007D4249" w:rsidP="00C16617">
      <w:pPr>
        <w:jc w:val="center"/>
      </w:pPr>
    </w:p>
    <w:p w14:paraId="1E50B868" w14:textId="0C80934D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cible_</w:t>
      </w:r>
      <w:r>
        <w:rPr>
          <w:rFonts w:ascii="Segoe UI Black" w:hAnsi="Segoe UI Black" w:cs="Segoe UI Semibold"/>
          <w:color w:val="AFCA0B"/>
          <w:sz w:val="44"/>
          <w:szCs w:val="44"/>
        </w:rPr>
        <w:t>inscription.php</w:t>
      </w:r>
      <w:proofErr w:type="spellEnd"/>
    </w:p>
    <w:p w14:paraId="3B9FB2FC" w14:textId="78A2485B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ED0F6" w14:textId="33780732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B8D631" wp14:editId="23CB2D6B">
            <wp:extent cx="7316470" cy="17462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D428" w14:textId="449A27EE" w:rsidR="007D4249" w:rsidRDefault="007D4249" w:rsidP="00C16617">
      <w:pPr>
        <w:jc w:val="center"/>
      </w:pPr>
    </w:p>
    <w:p w14:paraId="68FAA8EE" w14:textId="5282E660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7C86BAE5" wp14:editId="75EB0B5D">
            <wp:extent cx="7316470" cy="432181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DDAD" w14:textId="0860DF70" w:rsidR="00CC1AD5" w:rsidRDefault="00CC1AD5" w:rsidP="00C16617">
      <w:pPr>
        <w:jc w:val="center"/>
      </w:pPr>
    </w:p>
    <w:p w14:paraId="4DCC8378" w14:textId="05EC4D98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 w:rsidRPr="00CC1AD5">
        <w:rPr>
          <w:rFonts w:ascii="Segoe UI Black" w:hAnsi="Segoe UI Black" w:cs="Segoe UI Semibold"/>
          <w:color w:val="AFCA0B"/>
          <w:sz w:val="44"/>
          <w:szCs w:val="44"/>
        </w:rPr>
        <w:t>confirmer_inscription.php</w:t>
      </w:r>
      <w:proofErr w:type="spellEnd"/>
    </w:p>
    <w:p w14:paraId="5569714C" w14:textId="492C4979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30B9121" w14:textId="143C4364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6F1FDBC" wp14:editId="7B62F33A">
            <wp:extent cx="7316470" cy="37611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77E7" w14:textId="1BFAA856" w:rsidR="00CC1AD5" w:rsidRDefault="00CC1AD5" w:rsidP="00C16617">
      <w:pPr>
        <w:jc w:val="center"/>
      </w:pPr>
    </w:p>
    <w:p w14:paraId="7A18A1F0" w14:textId="35E5187F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B082847" wp14:editId="632FA54B">
            <wp:extent cx="7316470" cy="1730375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8958" w14:textId="78C3D5E1" w:rsidR="00CC1AD5" w:rsidRDefault="00CC1AD5" w:rsidP="00C16617">
      <w:pPr>
        <w:jc w:val="center"/>
      </w:pPr>
    </w:p>
    <w:p w14:paraId="0BF11439" w14:textId="6F408218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0D60C72" wp14:editId="105D883F">
            <wp:extent cx="7316470" cy="6781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CF2D" w14:textId="0BFAB520" w:rsidR="00CC1AD5" w:rsidRDefault="00CC1AD5" w:rsidP="00C16617">
      <w:pPr>
        <w:jc w:val="center"/>
      </w:pPr>
    </w:p>
    <w:p w14:paraId="2C034F8A" w14:textId="69F7791E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8F93CAC" wp14:editId="156F4D5C">
            <wp:extent cx="7316470" cy="26606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64AA" w14:textId="638A3FE9" w:rsidR="00CC1AD5" w:rsidRDefault="00CC1AD5" w:rsidP="00C16617">
      <w:pPr>
        <w:jc w:val="center"/>
      </w:pPr>
    </w:p>
    <w:p w14:paraId="49C2B259" w14:textId="24764A4F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5CFB60F0" wp14:editId="61B2D3DA">
            <wp:extent cx="7316470" cy="379666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72B1" w14:textId="5F98EB8A" w:rsidR="00CC1AD5" w:rsidRDefault="00CC1AD5" w:rsidP="00C16617">
      <w:pPr>
        <w:jc w:val="center"/>
      </w:pPr>
    </w:p>
    <w:p w14:paraId="2FAAB421" w14:textId="77777777" w:rsidR="00B86C7D" w:rsidRDefault="00B86C7D" w:rsidP="00C16617">
      <w:pPr>
        <w:jc w:val="center"/>
        <w:rPr>
          <w:noProof/>
        </w:rPr>
      </w:pPr>
    </w:p>
    <w:p w14:paraId="0890E387" w14:textId="42CD1E38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2EE63B0" wp14:editId="69D7D5FE">
            <wp:extent cx="7316470" cy="24288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5DC76A05" w:rsidR="00B86C7D" w:rsidRDefault="00B86C7D" w:rsidP="00C16617">
      <w:pPr>
        <w:jc w:val="center"/>
      </w:pPr>
    </w:p>
    <w:p w14:paraId="66F0F30F" w14:textId="282D5D61" w:rsidR="00B86C7D" w:rsidRDefault="00B86C7D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 w:rsidRPr="00CC1AD5">
        <w:rPr>
          <w:rFonts w:ascii="Segoe UI Black" w:hAnsi="Segoe UI Black" w:cs="Segoe UI Semibold"/>
          <w:color w:val="AFCA0B"/>
          <w:sz w:val="44"/>
          <w:szCs w:val="44"/>
        </w:rPr>
        <w:t>co</w:t>
      </w:r>
      <w:r>
        <w:rPr>
          <w:rFonts w:ascii="Segoe UI Black" w:hAnsi="Segoe UI Black" w:cs="Segoe UI Semibold"/>
          <w:color w:val="AFCA0B"/>
          <w:sz w:val="44"/>
          <w:szCs w:val="44"/>
        </w:rPr>
        <w:t>nnexion</w:t>
      </w:r>
      <w:r w:rsidRPr="00CC1AD5">
        <w:rPr>
          <w:rFonts w:ascii="Segoe UI Black" w:hAnsi="Segoe UI Black" w:cs="Segoe UI Semibold"/>
          <w:color w:val="AFCA0B"/>
          <w:sz w:val="44"/>
          <w:szCs w:val="44"/>
        </w:rPr>
        <w:t>.php</w:t>
      </w:r>
      <w:proofErr w:type="spellEnd"/>
    </w:p>
    <w:p w14:paraId="6F641C0A" w14:textId="6E94A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81567F9" w14:textId="0909EF4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996064" wp14:editId="3713AE13">
            <wp:extent cx="3876675" cy="103822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A771" w14:textId="0C58B1C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A8703D" w14:textId="12841E9D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47E368" wp14:editId="322A0EBC">
            <wp:extent cx="7316470" cy="3941445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181E" w14:textId="3AD9291A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80A9D2B" w14:textId="213BF032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141678B" wp14:editId="152E0329">
            <wp:extent cx="6438900" cy="44196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7FC4" w14:textId="139933EE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769DA38" w14:textId="4C2E7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9D24801" wp14:editId="64632FD2">
            <wp:extent cx="7316470" cy="147193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D309" w14:textId="1BDDC43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5BDE0A1" w14:textId="788CEC1F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DF74028" wp14:editId="090DFC18">
            <wp:extent cx="7316470" cy="235140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656F" w14:textId="44C25868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EC66E36" w14:textId="6CD54F61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4E8D05E" wp14:editId="289CDAAE">
            <wp:extent cx="7316470" cy="497967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315A" w14:textId="68991FF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56B16A6" w14:textId="78832BC6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6E778" wp14:editId="5B8AD7BC">
            <wp:extent cx="5429250" cy="216217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3B05" w14:textId="4C9A7332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C422A8A" w14:textId="7AE44528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59CDF8" wp14:editId="6F7BC93E">
            <wp:extent cx="7316470" cy="482854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16A1" w14:textId="67ED8155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E9960E8" w14:textId="5490E25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46FD90" wp14:editId="62BA19A5">
            <wp:extent cx="7316470" cy="193421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BE6B" w14:textId="13B01456" w:rsidR="00552F3A" w:rsidRDefault="00552F3A" w:rsidP="00552F3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 w:rsidRPr="00552F3A">
        <w:rPr>
          <w:rFonts w:ascii="Segoe UI Black" w:hAnsi="Segoe UI Black" w:cs="Segoe UI Semibold"/>
          <w:color w:val="AFCA0B"/>
          <w:sz w:val="44"/>
          <w:szCs w:val="44"/>
        </w:rPr>
        <w:t>Manager_User.php</w:t>
      </w:r>
      <w:proofErr w:type="spellEnd"/>
    </w:p>
    <w:p w14:paraId="463B2B17" w14:textId="0DC9F6DC" w:rsidR="00B86C7D" w:rsidRDefault="00ED1991" w:rsidP="00C16617">
      <w:pPr>
        <w:jc w:val="center"/>
      </w:pPr>
      <w:r>
        <w:rPr>
          <w:noProof/>
        </w:rPr>
        <w:drawing>
          <wp:inline distT="0" distB="0" distL="0" distR="0" wp14:anchorId="1F4C3569" wp14:editId="49A9AFCC">
            <wp:extent cx="5457825" cy="170497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FEB" w14:textId="3B3F747A" w:rsidR="00ED1991" w:rsidRDefault="00ED1991" w:rsidP="00C16617">
      <w:pPr>
        <w:jc w:val="center"/>
      </w:pPr>
    </w:p>
    <w:p w14:paraId="0C643873" w14:textId="63A45CCF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5C4A4401" wp14:editId="281FB661">
            <wp:extent cx="3133725" cy="2447925"/>
            <wp:effectExtent l="0" t="0" r="952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6C88" w14:textId="59B3A5CD" w:rsidR="00ED1991" w:rsidRDefault="00ED1991" w:rsidP="00C16617">
      <w:pPr>
        <w:jc w:val="center"/>
      </w:pPr>
    </w:p>
    <w:p w14:paraId="5BEC9871" w14:textId="737DDDBA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6AA672A8" wp14:editId="1056F83C">
            <wp:extent cx="7316470" cy="1482090"/>
            <wp:effectExtent l="0" t="0" r="0" b="381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10CC" w14:textId="748C5C78" w:rsidR="00ED1991" w:rsidRDefault="00ED1991" w:rsidP="00C16617">
      <w:pPr>
        <w:jc w:val="center"/>
      </w:pPr>
    </w:p>
    <w:p w14:paraId="47C4519E" w14:textId="46309884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33A29C5D" wp14:editId="0E2896DF">
            <wp:extent cx="7316470" cy="149288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DFEF" w14:textId="2812C6B0" w:rsidR="00ED1991" w:rsidRDefault="00ED1991" w:rsidP="00C16617">
      <w:pPr>
        <w:jc w:val="center"/>
      </w:pPr>
    </w:p>
    <w:p w14:paraId="735D1843" w14:textId="2B1C9D0C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5B3F5B" wp14:editId="7C001B1A">
            <wp:extent cx="7316470" cy="219773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9EB8" w14:textId="3498C728" w:rsidR="00ED1991" w:rsidRDefault="00ED1991" w:rsidP="00C16617">
      <w:pPr>
        <w:jc w:val="center"/>
      </w:pPr>
    </w:p>
    <w:p w14:paraId="641D1BCD" w14:textId="43505913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DF0B38E" wp14:editId="7BAD52D9">
            <wp:extent cx="7316470" cy="262699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0CAF" w14:textId="1605992C" w:rsidR="00ED1991" w:rsidRDefault="00ED1991" w:rsidP="00C16617">
      <w:pPr>
        <w:jc w:val="center"/>
      </w:pPr>
    </w:p>
    <w:p w14:paraId="6FD1E7BA" w14:textId="123AAA4E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126F17" wp14:editId="763CB6B8">
            <wp:extent cx="6486525" cy="199072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36BE" w14:textId="4C8BFEE7" w:rsidR="00ED1991" w:rsidRDefault="00ED1991" w:rsidP="00C16617">
      <w:pPr>
        <w:jc w:val="center"/>
      </w:pPr>
    </w:p>
    <w:p w14:paraId="31BEC76D" w14:textId="403FB559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12F9FEF0" wp14:editId="12FAF2C2">
            <wp:extent cx="7316470" cy="2029460"/>
            <wp:effectExtent l="0" t="0" r="0" b="889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EC00" w14:textId="0623DB2A" w:rsidR="00ED1991" w:rsidRDefault="00ED1991" w:rsidP="00C16617">
      <w:pPr>
        <w:jc w:val="center"/>
      </w:pPr>
    </w:p>
    <w:p w14:paraId="289B8232" w14:textId="548E5E36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5C0C6CD0" wp14:editId="77826E80">
            <wp:extent cx="7316470" cy="1782445"/>
            <wp:effectExtent l="0" t="0" r="0" b="825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2B76" w14:textId="31AD32A6" w:rsidR="00A62252" w:rsidRDefault="00A62252" w:rsidP="00C16617">
      <w:pPr>
        <w:jc w:val="center"/>
      </w:pPr>
    </w:p>
    <w:p w14:paraId="5C7CC99E" w14:textId="47EC59BE" w:rsidR="00A62252" w:rsidRDefault="00A62252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599A9B1" wp14:editId="430F95A3">
            <wp:extent cx="4810125" cy="126682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AB75" w14:textId="52DD86B5" w:rsidR="00A62252" w:rsidRDefault="00A62252" w:rsidP="00C16617">
      <w:pPr>
        <w:jc w:val="center"/>
      </w:pPr>
    </w:p>
    <w:p w14:paraId="17859E01" w14:textId="38071182" w:rsidR="00A62252" w:rsidRDefault="00A62252" w:rsidP="00C16617">
      <w:pPr>
        <w:jc w:val="center"/>
      </w:pPr>
      <w:r>
        <w:rPr>
          <w:noProof/>
        </w:rPr>
        <w:drawing>
          <wp:inline distT="0" distB="0" distL="0" distR="0" wp14:anchorId="5099ED32" wp14:editId="3C2D7C51">
            <wp:extent cx="5114925" cy="180975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7927" w14:textId="1648B0F7" w:rsidR="00A62252" w:rsidRDefault="00A62252" w:rsidP="00C16617">
      <w:pPr>
        <w:jc w:val="center"/>
      </w:pPr>
    </w:p>
    <w:p w14:paraId="7DB9BD4E" w14:textId="018BABFC" w:rsidR="00A62252" w:rsidRDefault="00A62252" w:rsidP="00C16617">
      <w:pPr>
        <w:jc w:val="center"/>
      </w:pPr>
      <w:r>
        <w:rPr>
          <w:noProof/>
        </w:rPr>
        <w:drawing>
          <wp:inline distT="0" distB="0" distL="0" distR="0" wp14:anchorId="137D9288" wp14:editId="536B1657">
            <wp:extent cx="5591175" cy="202882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A18F" w14:textId="64AFE1EF" w:rsidR="00221082" w:rsidRDefault="00221082" w:rsidP="00C16617">
      <w:pPr>
        <w:jc w:val="center"/>
      </w:pPr>
    </w:p>
    <w:p w14:paraId="4A7B8436" w14:textId="16219056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0D21FEC1" wp14:editId="697A5BD3">
            <wp:extent cx="7316470" cy="2355850"/>
            <wp:effectExtent l="0" t="0" r="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EF30" w14:textId="6EADC39C" w:rsidR="00221082" w:rsidRDefault="00221082" w:rsidP="00C16617">
      <w:pPr>
        <w:jc w:val="center"/>
      </w:pPr>
    </w:p>
    <w:p w14:paraId="1B3635C7" w14:textId="276EBFFF" w:rsidR="00221082" w:rsidRDefault="00221082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3B7258B" wp14:editId="6793AD5D">
            <wp:extent cx="7316470" cy="274701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319" w14:textId="238C7675" w:rsidR="00221082" w:rsidRDefault="00221082" w:rsidP="00C16617">
      <w:pPr>
        <w:jc w:val="center"/>
      </w:pPr>
    </w:p>
    <w:p w14:paraId="5EA9266B" w14:textId="078E1E4D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3C552E56" wp14:editId="26D6552B">
            <wp:extent cx="7316470" cy="160845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34FB" w14:textId="301D7DC1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1234BE39" wp14:editId="6FABE282">
            <wp:extent cx="7316470" cy="1403985"/>
            <wp:effectExtent l="0" t="0" r="0" b="571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1792" w14:textId="2636086E" w:rsidR="00221082" w:rsidRDefault="00221082" w:rsidP="00C16617">
      <w:pPr>
        <w:jc w:val="center"/>
      </w:pPr>
    </w:p>
    <w:p w14:paraId="01EE1C63" w14:textId="1BCC4F36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5BAA4D1A" wp14:editId="29BDF63A">
            <wp:extent cx="7316470" cy="191325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7F57" w14:textId="745D1F7D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 w:rsidRPr="00552F3A">
        <w:rPr>
          <w:rFonts w:ascii="Segoe UI Black" w:hAnsi="Segoe UI Black" w:cs="Segoe UI Semibold"/>
          <w:color w:val="AFCA0B"/>
          <w:sz w:val="44"/>
          <w:szCs w:val="44"/>
        </w:rPr>
        <w:t>User.php</w:t>
      </w:r>
      <w:proofErr w:type="spellEnd"/>
    </w:p>
    <w:p w14:paraId="338E06C8" w14:textId="6AA6F09C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69753A" w14:textId="69710B71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A4A5E6" wp14:editId="3E7D56A0">
            <wp:extent cx="2505075" cy="2924175"/>
            <wp:effectExtent l="0" t="0" r="952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EDA8" w14:textId="565C3DD0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BBC2BEE" w14:textId="5B4701C4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FE5C947" wp14:editId="0D679EE2">
            <wp:extent cx="5400675" cy="5657850"/>
            <wp:effectExtent l="0" t="0" r="9525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A8D9" w14:textId="4CCB644C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1D38AB5" w14:textId="5F01C691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FA2914" wp14:editId="6C06E165">
            <wp:extent cx="4314825" cy="5343525"/>
            <wp:effectExtent l="0" t="0" r="9525" b="952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91A6" w14:textId="74C6E900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DE58FD0" w14:textId="0F9EFCFB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420C83D" wp14:editId="68AE8C26">
            <wp:extent cx="6448425" cy="3524250"/>
            <wp:effectExtent l="0" t="0" r="952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D3D1" w14:textId="1AD9E054" w:rsidR="00E620A2" w:rsidRDefault="00E620A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77A9AF9" w14:textId="4F44E7A1" w:rsidR="00E620A2" w:rsidRDefault="00E620A2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6.Page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Projet_lycee.sql</w:t>
      </w:r>
      <w:proofErr w:type="spellEnd"/>
    </w:p>
    <w:p w14:paraId="2176F0DE" w14:textId="6B034545" w:rsidR="00881A2C" w:rsidRDefault="00881A2C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78552FC" w14:textId="2CFA402A" w:rsidR="00881A2C" w:rsidRPr="00881A2C" w:rsidRDefault="00881A2C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881A2C">
        <w:rPr>
          <w:rFonts w:ascii="Comic Sans MS" w:hAnsi="Comic Sans MS" w:cs="Segoe UI Semibold"/>
          <w:b/>
          <w:color w:val="000000" w:themeColor="text1"/>
        </w:rPr>
        <w:t>Ce fichier héberge la base de données à importer pour pouvoir utiliser le site correctement. Il faut aller à la racine du projet, puis dans le dossiers « </w:t>
      </w:r>
      <w:proofErr w:type="spellStart"/>
      <w:r w:rsidRPr="00881A2C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Pr="00881A2C">
        <w:rPr>
          <w:rFonts w:ascii="Comic Sans MS" w:hAnsi="Comic Sans MS" w:cs="Segoe UI Semibold"/>
          <w:b/>
          <w:color w:val="000000" w:themeColor="text1"/>
        </w:rPr>
        <w:t xml:space="preserve"> », et on trouve donc le fichier </w:t>
      </w:r>
      <w:proofErr w:type="spellStart"/>
      <w:r w:rsidRPr="00881A2C">
        <w:rPr>
          <w:rFonts w:ascii="Comic Sans MS" w:hAnsi="Comic Sans MS" w:cs="Segoe UI Semibold"/>
          <w:b/>
          <w:color w:val="000000" w:themeColor="text1"/>
        </w:rPr>
        <w:t>Projet_lycee.sql</w:t>
      </w:r>
      <w:proofErr w:type="spellEnd"/>
    </w:p>
    <w:p w14:paraId="46F59CF7" w14:textId="693252D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3448721" wp14:editId="2700EA89">
            <wp:extent cx="4953000" cy="14097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4650" w14:textId="38B6486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403D82E" w14:textId="177C51EB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F9C9F7" wp14:editId="5DC602A3">
            <wp:extent cx="5638800" cy="314325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62DD" w14:textId="0B902A0A" w:rsidR="00881A2C" w:rsidRPr="00881A2C" w:rsidRDefault="00763DC5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881A2C">
        <w:rPr>
          <w:rFonts w:ascii="Comic Sans MS" w:hAnsi="Comic Sans MS" w:cs="Segoe UI Semibold"/>
          <w:b/>
          <w:color w:val="000000" w:themeColor="text1"/>
        </w:rPr>
        <w:t>Commençons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cette base de données par la première </w:t>
      </w:r>
      <w:r w:rsidRPr="00881A2C">
        <w:rPr>
          <w:rFonts w:ascii="Comic Sans MS" w:hAnsi="Comic Sans MS" w:cs="Segoe UI Semibold"/>
          <w:b/>
          <w:color w:val="000000" w:themeColor="text1"/>
        </w:rPr>
        <w:t>instruction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que l’on peut observer, elle vise à </w:t>
      </w:r>
      <w:r w:rsidRPr="00881A2C">
        <w:rPr>
          <w:rFonts w:ascii="Comic Sans MS" w:hAnsi="Comic Sans MS" w:cs="Segoe UI Semibold"/>
          <w:b/>
          <w:color w:val="000000" w:themeColor="text1"/>
        </w:rPr>
        <w:t>supprimer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la table « annonces » de la base de données dans le cas </w:t>
      </w:r>
      <w:proofErr w:type="spellStart"/>
      <w:r w:rsidR="00881A2C" w:rsidRPr="00881A2C">
        <w:rPr>
          <w:rFonts w:ascii="Comic Sans MS" w:hAnsi="Comic Sans MS" w:cs="Segoe UI Semibold"/>
          <w:b/>
          <w:color w:val="000000" w:themeColor="text1"/>
        </w:rPr>
        <w:t>ou</w:t>
      </w:r>
      <w:proofErr w:type="spellEnd"/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elle existerait. En effet, si l’on importe la base de données déjà existante, il faut pouvoir s’assurer de bien mettre à jour les tables</w:t>
      </w:r>
      <w:r w:rsidR="00881A2C">
        <w:rPr>
          <w:rFonts w:ascii="Comic Sans MS" w:hAnsi="Comic Sans MS" w:cs="Segoe UI Semibold"/>
          <w:b/>
          <w:color w:val="000000" w:themeColor="text1"/>
        </w:rPr>
        <w:t>.  La seconde commande, plus longue, vise justement à ouvrir la table « annonces », si elle n’existe pas déjà. P</w:t>
      </w:r>
      <w:r w:rsidR="00881A2C">
        <w:rPr>
          <w:rFonts w:ascii="Comic Sans MS" w:hAnsi="Comic Sans MS" w:cs="Segoe UI Semibold"/>
          <w:b/>
          <w:color w:val="000000" w:themeColor="text1"/>
        </w:rPr>
        <w:tab/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ar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 le biais de la </w:t>
      </w:r>
      <w:r w:rsidR="00336D61">
        <w:rPr>
          <w:rFonts w:ascii="Comic Sans MS" w:hAnsi="Comic Sans MS" w:cs="Segoe UI Semibold"/>
          <w:b/>
          <w:color w:val="000000" w:themeColor="text1"/>
        </w:rPr>
        <w:t>même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commande, on insère cinq </w:t>
      </w:r>
      <w:r w:rsidR="00336D61">
        <w:rPr>
          <w:rFonts w:ascii="Comic Sans MS" w:hAnsi="Comic Sans MS" w:cs="Segoe UI Semibold"/>
          <w:b/>
          <w:color w:val="000000" w:themeColor="text1"/>
        </w:rPr>
        <w:t>colonnes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dans cette base de données, à savoir « id » de type entier à onze caractères, « </w:t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id_utilisateur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 », de type entier à dix caractères, « titre » de type </w:t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varchar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 à quarante caractères, « description », de type </w:t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text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 et « date », de type date. Toutes </w:t>
      </w:r>
      <w:r w:rsidR="00336D61">
        <w:rPr>
          <w:rFonts w:ascii="Comic Sans MS" w:hAnsi="Comic Sans MS" w:cs="Segoe UI Semibold"/>
          <w:b/>
          <w:color w:val="000000" w:themeColor="text1"/>
        </w:rPr>
        <w:t>ces colonnes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sont en NOT NULL.</w:t>
      </w:r>
      <w:r>
        <w:rPr>
          <w:rFonts w:ascii="Comic Sans MS" w:hAnsi="Comic Sans MS" w:cs="Segoe UI Semibold"/>
          <w:b/>
          <w:color w:val="000000" w:themeColor="text1"/>
        </w:rPr>
        <w:t xml:space="preserve"> Par convention pour les cases « id », on lui donne l’attribut UNSIGNED car nous sommes surs d’avoir des valeurs positives.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On ajoute </w:t>
      </w:r>
      <w:r w:rsidR="00336D61">
        <w:rPr>
          <w:rFonts w:ascii="Comic Sans MS" w:hAnsi="Comic Sans MS" w:cs="Segoe UI Semibold"/>
          <w:b/>
          <w:color w:val="000000" w:themeColor="text1"/>
        </w:rPr>
        <w:t>une clef étrangère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à la colonne « </w:t>
      </w:r>
      <w:proofErr w:type="spellStart"/>
      <w:r w:rsidR="00C9064C">
        <w:rPr>
          <w:rFonts w:ascii="Comic Sans MS" w:hAnsi="Comic Sans MS" w:cs="Segoe UI Semibold"/>
          <w:b/>
          <w:color w:val="000000" w:themeColor="text1"/>
        </w:rPr>
        <w:t>id_utilisateur</w:t>
      </w:r>
      <w:proofErr w:type="spellEnd"/>
      <w:r w:rsidR="00C9064C">
        <w:rPr>
          <w:rFonts w:ascii="Comic Sans MS" w:hAnsi="Comic Sans MS" w:cs="Segoe UI Semibold"/>
          <w:b/>
          <w:color w:val="000000" w:themeColor="text1"/>
        </w:rPr>
        <w:t xml:space="preserve"> », car cette colonne doit </w:t>
      </w:r>
      <w:r w:rsidR="00336D61">
        <w:rPr>
          <w:rFonts w:ascii="Comic Sans MS" w:hAnsi="Comic Sans MS" w:cs="Segoe UI Semibold"/>
          <w:b/>
          <w:color w:val="000000" w:themeColor="text1"/>
        </w:rPr>
        <w:t>être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relié à une autre table pour connaitre l’</w:t>
      </w:r>
      <w:r w:rsidR="00336D61">
        <w:rPr>
          <w:rFonts w:ascii="Comic Sans MS" w:hAnsi="Comic Sans MS" w:cs="Segoe UI Semibold"/>
          <w:b/>
          <w:color w:val="000000" w:themeColor="text1"/>
        </w:rPr>
        <w:t>utilisateur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qui est </w:t>
      </w:r>
      <w:r w:rsidR="00336D61">
        <w:rPr>
          <w:rFonts w:ascii="Comic Sans MS" w:hAnsi="Comic Sans MS" w:cs="Segoe UI Semibold"/>
          <w:b/>
          <w:color w:val="000000" w:themeColor="text1"/>
        </w:rPr>
        <w:t>derrière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l’annonce, cette clef étrangère est ainsi liée au nom de cette </w:t>
      </w:r>
      <w:r w:rsidR="00336D61">
        <w:rPr>
          <w:rFonts w:ascii="Comic Sans MS" w:hAnsi="Comic Sans MS" w:cs="Segoe UI Semibold"/>
          <w:b/>
          <w:color w:val="000000" w:themeColor="text1"/>
        </w:rPr>
        <w:t>personne</w:t>
      </w:r>
      <w:r w:rsidR="00C9064C">
        <w:rPr>
          <w:rFonts w:ascii="Comic Sans MS" w:hAnsi="Comic Sans MS" w:cs="Segoe UI Semibold"/>
          <w:b/>
          <w:color w:val="000000" w:themeColor="text1"/>
        </w:rPr>
        <w:t>.</w:t>
      </w:r>
    </w:p>
    <w:p w14:paraId="512044B6" w14:textId="70C80A9C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54BEC78" w14:textId="1917025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DBC9C5" wp14:editId="69D88DC3">
            <wp:extent cx="5162550" cy="300037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63B9" w14:textId="5664BCCC" w:rsidR="00D45712" w:rsidRPr="00D45712" w:rsidRDefault="00D45712" w:rsidP="004167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45712">
        <w:rPr>
          <w:rFonts w:ascii="Comic Sans MS" w:hAnsi="Comic Sans MS" w:cs="Segoe UI Semibold"/>
          <w:b/>
          <w:color w:val="000000" w:themeColor="text1"/>
        </w:rPr>
        <w:t>Dans l’éventualité où une table « discussion » existe déjà, on demande de la supprimer à travers la première instruction, et ce pour les mêmes raisons que dit plus haut.</w:t>
      </w:r>
      <w:r>
        <w:rPr>
          <w:rFonts w:ascii="Comic Sans MS" w:hAnsi="Comic Sans MS" w:cs="Segoe UI Semibold"/>
          <w:b/>
          <w:color w:val="000000" w:themeColor="text1"/>
        </w:rPr>
        <w:t xml:space="preserve"> On ouvre une table « discussion », si elle n’existe pas. On insère trois colonnes dans cette table, la colonne « id » de type entier avec onze caractères, la colonne « id_user1 » de type entier à dix caractères et</w:t>
      </w:r>
      <w:r w:rsidRPr="00D45712">
        <w:rPr>
          <w:rFonts w:ascii="Comic Sans MS" w:hAnsi="Comic Sans MS" w:cs="Segoe UI Semibold"/>
          <w:b/>
          <w:color w:val="000000" w:themeColor="text1"/>
        </w:rPr>
        <w:t xml:space="preserve"> </w:t>
      </w:r>
      <w:r>
        <w:rPr>
          <w:rFonts w:ascii="Comic Sans MS" w:hAnsi="Comic Sans MS" w:cs="Segoe UI Semibold"/>
          <w:b/>
          <w:color w:val="000000" w:themeColor="text1"/>
        </w:rPr>
        <w:t>la colonne « id_user</w:t>
      </w:r>
      <w:r>
        <w:rPr>
          <w:rFonts w:ascii="Comic Sans MS" w:hAnsi="Comic Sans MS" w:cs="Segoe UI Semibold"/>
          <w:b/>
          <w:color w:val="000000" w:themeColor="text1"/>
        </w:rPr>
        <w:t>2</w:t>
      </w:r>
      <w:r>
        <w:rPr>
          <w:rFonts w:ascii="Comic Sans MS" w:hAnsi="Comic Sans MS" w:cs="Segoe UI Semibold"/>
          <w:b/>
          <w:color w:val="000000" w:themeColor="text1"/>
        </w:rPr>
        <w:t> » de type entier à dix caractères</w:t>
      </w:r>
      <w:r>
        <w:rPr>
          <w:rFonts w:ascii="Comic Sans MS" w:hAnsi="Comic Sans MS" w:cs="Segoe UI Semibold"/>
          <w:b/>
          <w:color w:val="000000" w:themeColor="text1"/>
        </w:rPr>
        <w:t>.</w:t>
      </w:r>
      <w:r w:rsidR="004167A0">
        <w:rPr>
          <w:rFonts w:ascii="Comic Sans MS" w:hAnsi="Comic Sans MS" w:cs="Segoe UI Semibold"/>
          <w:b/>
          <w:color w:val="000000" w:themeColor="text1"/>
        </w:rPr>
        <w:t xml:space="preserve"> On identifie la colonne « id » avec une clef primaire. Pour retrouver l’utilisateur derrière les id, les colonnes </w:t>
      </w:r>
      <w:r w:rsidR="004167A0">
        <w:rPr>
          <w:rFonts w:ascii="Comic Sans MS" w:hAnsi="Comic Sans MS" w:cs="Segoe UI Semibold"/>
          <w:b/>
          <w:color w:val="000000" w:themeColor="text1"/>
        </w:rPr>
        <w:t>« id_user1 »</w:t>
      </w:r>
      <w:r w:rsidR="004167A0">
        <w:rPr>
          <w:rFonts w:ascii="Comic Sans MS" w:hAnsi="Comic Sans MS" w:cs="Segoe UI Semibold"/>
          <w:b/>
          <w:color w:val="000000" w:themeColor="text1"/>
        </w:rPr>
        <w:t xml:space="preserve"> et </w:t>
      </w:r>
      <w:r w:rsidR="004167A0">
        <w:rPr>
          <w:rFonts w:ascii="Comic Sans MS" w:hAnsi="Comic Sans MS" w:cs="Segoe UI Semibold"/>
          <w:b/>
          <w:color w:val="000000" w:themeColor="text1"/>
        </w:rPr>
        <w:t>« id_user2 »</w:t>
      </w:r>
      <w:r w:rsidR="004167A0">
        <w:rPr>
          <w:rFonts w:ascii="Comic Sans MS" w:hAnsi="Comic Sans MS" w:cs="Segoe UI Semibold"/>
          <w:b/>
          <w:color w:val="000000" w:themeColor="text1"/>
        </w:rPr>
        <w:t xml:space="preserve"> sont ajoutés dans des clefs primaires. Toutes les colonnes</w:t>
      </w:r>
      <w:bookmarkStart w:id="0" w:name="_GoBack"/>
      <w:bookmarkEnd w:id="0"/>
      <w:r w:rsidR="004167A0">
        <w:rPr>
          <w:rFonts w:ascii="Comic Sans MS" w:hAnsi="Comic Sans MS" w:cs="Segoe UI Semibold"/>
          <w:b/>
          <w:color w:val="000000" w:themeColor="text1"/>
        </w:rPr>
        <w:t xml:space="preserve"> sont en NOT NULL</w:t>
      </w:r>
    </w:p>
    <w:p w14:paraId="6C4B5E0B" w14:textId="0619C25B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3DA6FDA" w14:textId="7054F445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763A24" wp14:editId="5D3FB6CE">
            <wp:extent cx="7316470" cy="3070860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E971" w14:textId="39394B7D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11C363" w14:textId="6C90132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EEBB612" wp14:editId="1908401B">
            <wp:extent cx="7316470" cy="2354580"/>
            <wp:effectExtent l="0" t="0" r="0" b="762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22EB" w14:textId="0E33C3C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2E9C0C4" w14:textId="1E0B54AE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D4A62CE" wp14:editId="69BD4BA1">
            <wp:extent cx="5762625" cy="3533775"/>
            <wp:effectExtent l="0" t="0" r="9525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4DFC" w14:textId="70BF1C9E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EB9D9D3" w14:textId="1A98EFB2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FC19C93" wp14:editId="51A0A2F8">
            <wp:extent cx="6610350" cy="41910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2CD8" w14:textId="2A8A93D2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55B35C" w14:textId="58C5297E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3D12F" wp14:editId="0F98175E">
            <wp:extent cx="7316470" cy="807720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B765" w14:textId="397B5A0D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C3A65FC" w14:textId="38C68E1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D353CC5" wp14:editId="3BE0C3DB">
            <wp:extent cx="7316470" cy="453390"/>
            <wp:effectExtent l="0" t="0" r="0" b="381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C08D" w14:textId="5A8A5AD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8CBBC75" w14:textId="44C3EF2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453C31" wp14:editId="44C7EC60">
            <wp:extent cx="7316470" cy="82677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66B5" w14:textId="41B03D67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3066A5" w14:textId="213508A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4C420" wp14:editId="6F7972C6">
            <wp:extent cx="7316470" cy="49530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F61" w14:textId="639836B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176F8BE" w14:textId="5F7FCFB5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502A45" wp14:editId="4A3FCA5A">
            <wp:extent cx="7316470" cy="61087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C378" w14:textId="77777777" w:rsidR="00E620A2" w:rsidRDefault="00E620A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77777777" w:rsidR="00221082" w:rsidRDefault="00221082" w:rsidP="00C16617">
      <w:pPr>
        <w:jc w:val="center"/>
      </w:pPr>
    </w:p>
    <w:sectPr w:rsidR="00221082" w:rsidSect="00DE4713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548365" w14:textId="77777777" w:rsidR="001B2FDF" w:rsidRDefault="001B2FDF" w:rsidP="00307692">
      <w:r>
        <w:separator/>
      </w:r>
    </w:p>
  </w:endnote>
  <w:endnote w:type="continuationSeparator" w:id="0">
    <w:p w14:paraId="74A61280" w14:textId="77777777" w:rsidR="001B2FDF" w:rsidRDefault="001B2FD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altName w:val="Segoe UI Semibold"/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2488AA" w14:textId="77777777" w:rsidR="001B2FDF" w:rsidRDefault="001B2FDF" w:rsidP="00307692">
      <w:r>
        <w:separator/>
      </w:r>
    </w:p>
  </w:footnote>
  <w:footnote w:type="continuationSeparator" w:id="0">
    <w:p w14:paraId="173FB360" w14:textId="77777777" w:rsidR="001B2FDF" w:rsidRDefault="001B2FD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53BF"/>
    <w:rsid w:val="000326C5"/>
    <w:rsid w:val="00086100"/>
    <w:rsid w:val="000861DC"/>
    <w:rsid w:val="000E3268"/>
    <w:rsid w:val="00154F18"/>
    <w:rsid w:val="001730CA"/>
    <w:rsid w:val="001A02BE"/>
    <w:rsid w:val="001B2FDF"/>
    <w:rsid w:val="001C6DA1"/>
    <w:rsid w:val="00202362"/>
    <w:rsid w:val="00221082"/>
    <w:rsid w:val="002534DD"/>
    <w:rsid w:val="00255463"/>
    <w:rsid w:val="002A724D"/>
    <w:rsid w:val="00307692"/>
    <w:rsid w:val="00327748"/>
    <w:rsid w:val="00336D61"/>
    <w:rsid w:val="0035101B"/>
    <w:rsid w:val="00364ADF"/>
    <w:rsid w:val="003874D9"/>
    <w:rsid w:val="003B5121"/>
    <w:rsid w:val="004167A0"/>
    <w:rsid w:val="00472FC1"/>
    <w:rsid w:val="00552A23"/>
    <w:rsid w:val="00552F3A"/>
    <w:rsid w:val="0058332A"/>
    <w:rsid w:val="00590FC2"/>
    <w:rsid w:val="006001B1"/>
    <w:rsid w:val="0065536C"/>
    <w:rsid w:val="00690AD5"/>
    <w:rsid w:val="006B445E"/>
    <w:rsid w:val="007113F3"/>
    <w:rsid w:val="007126E9"/>
    <w:rsid w:val="00726528"/>
    <w:rsid w:val="00763DC5"/>
    <w:rsid w:val="00784F87"/>
    <w:rsid w:val="00791867"/>
    <w:rsid w:val="007975A2"/>
    <w:rsid w:val="007D0642"/>
    <w:rsid w:val="007D4249"/>
    <w:rsid w:val="0087101A"/>
    <w:rsid w:val="008766B9"/>
    <w:rsid w:val="00881A2C"/>
    <w:rsid w:val="00901EB1"/>
    <w:rsid w:val="00907377"/>
    <w:rsid w:val="009365EA"/>
    <w:rsid w:val="00980171"/>
    <w:rsid w:val="00985718"/>
    <w:rsid w:val="00994907"/>
    <w:rsid w:val="009E1DB2"/>
    <w:rsid w:val="00A62252"/>
    <w:rsid w:val="00A646C3"/>
    <w:rsid w:val="00A74D64"/>
    <w:rsid w:val="00AA04D5"/>
    <w:rsid w:val="00AC0341"/>
    <w:rsid w:val="00AF3316"/>
    <w:rsid w:val="00AF7742"/>
    <w:rsid w:val="00B3766B"/>
    <w:rsid w:val="00B86C7D"/>
    <w:rsid w:val="00B95C66"/>
    <w:rsid w:val="00BD6711"/>
    <w:rsid w:val="00BF0E26"/>
    <w:rsid w:val="00C16617"/>
    <w:rsid w:val="00C57FC3"/>
    <w:rsid w:val="00C9064C"/>
    <w:rsid w:val="00CC1AD5"/>
    <w:rsid w:val="00D2786D"/>
    <w:rsid w:val="00D45712"/>
    <w:rsid w:val="00D86F3D"/>
    <w:rsid w:val="00D90008"/>
    <w:rsid w:val="00D97D16"/>
    <w:rsid w:val="00DE4713"/>
    <w:rsid w:val="00E421D9"/>
    <w:rsid w:val="00E5405E"/>
    <w:rsid w:val="00E620A2"/>
    <w:rsid w:val="00ED1991"/>
    <w:rsid w:val="00F40A20"/>
    <w:rsid w:val="00F62BCF"/>
    <w:rsid w:val="00F8101C"/>
    <w:rsid w:val="00FA4A9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2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23</Pages>
  <Words>405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creator/>
  <cp:lastModifiedBy/>
  <cp:revision>2</cp:revision>
  <dcterms:created xsi:type="dcterms:W3CDTF">2020-10-27T07:54:00Z</dcterms:created>
  <dcterms:modified xsi:type="dcterms:W3CDTF">2020-10-27T10:43:00Z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