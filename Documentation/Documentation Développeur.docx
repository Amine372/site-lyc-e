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text.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  en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56CBF43" w:rsidR="00DE4D60" w:rsidRDefault="00DE4D60" w:rsidP="00C16617">
      <w:pPr>
        <w:jc w:val="center"/>
      </w:pPr>
      <w:r>
        <w:t>On uttilise la balise qui permet d’insérer un script PHP</w:t>
      </w:r>
      <w:r w:rsidR="003037E6">
        <w:t xml:space="preserve">, ainsi on </w:t>
      </w:r>
      <w:r w:rsidR="009D1C3C">
        <w:t>utilise</w:t>
      </w:r>
      <w:r w:rsidR="003037E6">
        <w:t xml:space="preserve"> lors de ce programme le langage PHP.</w:t>
      </w:r>
      <w:r w:rsidR="009D1C3C">
        <w:t xml:space="preserve"> Ce code permet de gérer les érreurs en cas d’addresse éléctronique non valide</w:t>
      </w:r>
      <w:bookmarkStart w:id="0" w:name="_GoBack"/>
      <w:bookmarkEnd w:id="0"/>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89BF3E" w14:textId="77777777" w:rsidR="00CD6757" w:rsidRDefault="00CD6757" w:rsidP="00307692">
      <w:r>
        <w:separator/>
      </w:r>
    </w:p>
  </w:endnote>
  <w:endnote w:type="continuationSeparator" w:id="0">
    <w:p w14:paraId="1C960AB5" w14:textId="77777777" w:rsidR="00CD6757" w:rsidRDefault="00CD675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596954" w14:textId="77777777" w:rsidR="00CD6757" w:rsidRDefault="00CD6757" w:rsidP="00307692">
      <w:r>
        <w:separator/>
      </w:r>
    </w:p>
  </w:footnote>
  <w:footnote w:type="continuationSeparator" w:id="0">
    <w:p w14:paraId="1A655691" w14:textId="77777777" w:rsidR="00CD6757" w:rsidRDefault="00CD6757"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0EB4"/>
    <w:rsid w:val="000E3268"/>
    <w:rsid w:val="001013C3"/>
    <w:rsid w:val="00154F18"/>
    <w:rsid w:val="001730CA"/>
    <w:rsid w:val="00191743"/>
    <w:rsid w:val="001921B8"/>
    <w:rsid w:val="001A02BE"/>
    <w:rsid w:val="001C6DA1"/>
    <w:rsid w:val="001D1AB5"/>
    <w:rsid w:val="001D7187"/>
    <w:rsid w:val="001E3E2A"/>
    <w:rsid w:val="001F1B01"/>
    <w:rsid w:val="00202362"/>
    <w:rsid w:val="00205BF8"/>
    <w:rsid w:val="00216F10"/>
    <w:rsid w:val="00221082"/>
    <w:rsid w:val="002303E5"/>
    <w:rsid w:val="002534DD"/>
    <w:rsid w:val="00255463"/>
    <w:rsid w:val="002618F1"/>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02519"/>
    <w:rsid w:val="00403BAC"/>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CD6757"/>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2834</Words>
  <Characters>15589</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