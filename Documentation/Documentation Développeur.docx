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5A9E0" w14:textId="77777777" w:rsidR="0093387F" w:rsidRDefault="0093387F" w:rsidP="00307692">
      <w:r>
        <w:separator/>
      </w:r>
    </w:p>
  </w:endnote>
  <w:endnote w:type="continuationSeparator" w:id="0">
    <w:p w14:paraId="60AB3D23" w14:textId="77777777" w:rsidR="0093387F" w:rsidRDefault="0093387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CE94C" w14:textId="77777777" w:rsidR="0093387F" w:rsidRDefault="0093387F" w:rsidP="00307692">
      <w:r>
        <w:separator/>
      </w:r>
    </w:p>
  </w:footnote>
  <w:footnote w:type="continuationSeparator" w:id="0">
    <w:p w14:paraId="39BF5E49" w14:textId="77777777" w:rsidR="0093387F" w:rsidRDefault="0093387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85F5F"/>
    <w:rsid w:val="0048740C"/>
    <w:rsid w:val="004A7A44"/>
    <w:rsid w:val="004B0B7C"/>
    <w:rsid w:val="0051572E"/>
    <w:rsid w:val="00533C8D"/>
    <w:rsid w:val="00552A23"/>
    <w:rsid w:val="00552F3A"/>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387F"/>
    <w:rsid w:val="009365EA"/>
    <w:rsid w:val="00941A7C"/>
    <w:rsid w:val="00980171"/>
    <w:rsid w:val="00985718"/>
    <w:rsid w:val="00994107"/>
    <w:rsid w:val="00994907"/>
    <w:rsid w:val="009A5B61"/>
    <w:rsid w:val="009A5DD3"/>
    <w:rsid w:val="009D1C3C"/>
    <w:rsid w:val="009E1DB2"/>
    <w:rsid w:val="00A1763B"/>
    <w:rsid w:val="00A50D1B"/>
    <w:rsid w:val="00A51F62"/>
    <w:rsid w:val="00A62252"/>
    <w:rsid w:val="00A646C3"/>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3177</Words>
  <Characters>17474</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