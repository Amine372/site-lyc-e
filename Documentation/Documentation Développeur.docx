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4CB9E28B" w14:textId="77777777" w:rsidR="002303E5" w:rsidRDefault="002303E5" w:rsidP="002303E5">
      <w:pPr>
        <w:rPr>
          <w:noProof/>
        </w:rPr>
      </w:pPr>
    </w:p>
    <w:p w14:paraId="735D1843" w14:textId="5DE7D562" w:rsidR="00ED1991" w:rsidRDefault="00ED1991" w:rsidP="002303E5">
      <w:r>
        <w:rPr>
          <w:noProof/>
        </w:rPr>
        <w:drawing>
          <wp:anchor distT="0" distB="0" distL="114300" distR="114300" simplePos="0" relativeHeight="251658240" behindDoc="0" locked="0" layoutInCell="1" allowOverlap="1" wp14:anchorId="2365D798" wp14:editId="4ECE9B35">
            <wp:simplePos x="114300" y="3270250"/>
            <wp:positionH relativeFrom="column">
              <wp:posOffset>121285</wp:posOffset>
            </wp:positionH>
            <wp:positionV relativeFrom="paragraph">
              <wp:align>top</wp:align>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r w:rsidR="002303E5">
        <w:rPr>
          <w:noProof/>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bookmarkStart w:id="0" w:name="_GoBack"/>
      <w:bookmarkEnd w:id="0"/>
      <w:r w:rsidR="002303E5">
        <w:br w:type="textWrapping" w:clear="all"/>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27050" w14:textId="77777777" w:rsidR="00D936BE" w:rsidRDefault="00D936BE" w:rsidP="00307692">
      <w:r>
        <w:separator/>
      </w:r>
    </w:p>
  </w:endnote>
  <w:endnote w:type="continuationSeparator" w:id="0">
    <w:p w14:paraId="3022B1C4" w14:textId="77777777" w:rsidR="00D936BE" w:rsidRDefault="00D936B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008B9" w14:textId="77777777" w:rsidR="00D936BE" w:rsidRDefault="00D936BE" w:rsidP="00307692">
      <w:r>
        <w:separator/>
      </w:r>
    </w:p>
  </w:footnote>
  <w:footnote w:type="continuationSeparator" w:id="0">
    <w:p w14:paraId="7EF0C324" w14:textId="77777777" w:rsidR="00D936BE" w:rsidRDefault="00D936BE"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624EB"/>
    <w:rsid w:val="00086100"/>
    <w:rsid w:val="000861DC"/>
    <w:rsid w:val="0009660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42A7"/>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26CBA"/>
    <w:rsid w:val="0065536C"/>
    <w:rsid w:val="00690AD5"/>
    <w:rsid w:val="006A245E"/>
    <w:rsid w:val="006A7410"/>
    <w:rsid w:val="006B445E"/>
    <w:rsid w:val="006B4C69"/>
    <w:rsid w:val="006C3934"/>
    <w:rsid w:val="00705B49"/>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36BE"/>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2154</Words>
  <Characters>11850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2020-11-09T14:03:00Z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