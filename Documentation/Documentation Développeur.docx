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bookmarkStart w:id="0" w:name="_GoBack"/>
      <w:bookmarkEnd w:id="0"/>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FB094" w14:textId="77777777" w:rsidR="00C4298D" w:rsidRDefault="00C4298D" w:rsidP="00307692">
      <w:r>
        <w:separator/>
      </w:r>
    </w:p>
  </w:endnote>
  <w:endnote w:type="continuationSeparator" w:id="0">
    <w:p w14:paraId="0AF430F9" w14:textId="77777777" w:rsidR="00C4298D" w:rsidRDefault="00C4298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A4F22" w14:textId="77777777" w:rsidR="00C4298D" w:rsidRDefault="00C4298D" w:rsidP="00307692">
      <w:r>
        <w:separator/>
      </w:r>
    </w:p>
  </w:footnote>
  <w:footnote w:type="continuationSeparator" w:id="0">
    <w:p w14:paraId="476822C0" w14:textId="77777777" w:rsidR="00C4298D" w:rsidRDefault="00C4298D"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5101B"/>
    <w:rsid w:val="00363E16"/>
    <w:rsid w:val="00364ADF"/>
    <w:rsid w:val="003874D9"/>
    <w:rsid w:val="003B5121"/>
    <w:rsid w:val="004167A0"/>
    <w:rsid w:val="00461465"/>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51B18"/>
    <w:rsid w:val="0087101A"/>
    <w:rsid w:val="008766B9"/>
    <w:rsid w:val="00881A2C"/>
    <w:rsid w:val="008B29F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118A9"/>
    <w:rsid w:val="00B3766B"/>
    <w:rsid w:val="00B86C7D"/>
    <w:rsid w:val="00B939ED"/>
    <w:rsid w:val="00B94F6F"/>
    <w:rsid w:val="00B95C66"/>
    <w:rsid w:val="00BB63B2"/>
    <w:rsid w:val="00BD6711"/>
    <w:rsid w:val="00BE50E2"/>
    <w:rsid w:val="00BF0E26"/>
    <w:rsid w:val="00BF6C9A"/>
    <w:rsid w:val="00C16617"/>
    <w:rsid w:val="00C21846"/>
    <w:rsid w:val="00C4298D"/>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1510</Words>
  <Characters>8309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