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proofErr w:type="gramStart"/>
      <w:r w:rsidRPr="00363E16">
        <w:rPr>
          <w:rFonts w:ascii="Comic Sans MS" w:hAnsi="Comic Sans MS" w:cs="Segoe UI Semibold"/>
          <w:b/>
          <w:color w:val="000000" w:themeColor="text1"/>
        </w:rPr>
        <w:t>existe</w:t>
      </w:r>
      <w:r w:rsidR="00345D4E">
        <w:rPr>
          <w:rFonts w:ascii="Comic Sans MS" w:hAnsi="Comic Sans MS" w:cs="Segoe UI Semibold"/>
          <w:b/>
          <w:color w:val="000000" w:themeColor="text1"/>
        </w:rPr>
        <w:t>rais</w:t>
      </w:r>
      <w:proofErr w:type="gramEnd"/>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22B23" w14:textId="77777777" w:rsidR="00617A53" w:rsidRDefault="00617A53" w:rsidP="00307692">
      <w:r>
        <w:separator/>
      </w:r>
    </w:p>
  </w:endnote>
  <w:endnote w:type="continuationSeparator" w:id="0">
    <w:p w14:paraId="7752A3A9" w14:textId="77777777" w:rsidR="00617A53" w:rsidRDefault="00617A5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63EFC" w14:textId="77777777" w:rsidR="00617A53" w:rsidRDefault="00617A53" w:rsidP="00307692">
      <w:r>
        <w:separator/>
      </w:r>
    </w:p>
  </w:footnote>
  <w:footnote w:type="continuationSeparator" w:id="0">
    <w:p w14:paraId="2044EEAD" w14:textId="77777777" w:rsidR="00617A53" w:rsidRDefault="00617A53"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2903</Words>
  <Characters>15969</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