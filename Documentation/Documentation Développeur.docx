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63392420" w:rsidR="008729D4" w:rsidRDefault="008729D4" w:rsidP="00C16617">
      <w:pPr>
        <w:jc w:val="center"/>
      </w:pPr>
      <w:r>
        <w:t>Ce code est une condition, il ne s’applique que si la condition précédente n’est pas vérifiée. En clair, ce code ne s’applique que l’adresse mail saisie est valide. On commence par informer l’</w:t>
      </w:r>
      <w:r w:rsidR="00EF0A24">
        <w:t>utilisateur</w:t>
      </w:r>
      <w:r>
        <w:t xml:space="preserve"> que l’envoi est réussi en affichant « message has been sent ». </w:t>
      </w:r>
      <w:r w:rsidR="00EF0A24">
        <w:t>Ensuite, on</w:t>
      </w:r>
      <w:r>
        <w:t xml:space="preserve"> utilise PHP Data Object pour interagir avec la base de données.</w:t>
      </w:r>
      <w:r w:rsidR="00CD4595">
        <w:t xml:space="preserve"> On commence par </w:t>
      </w:r>
      <w:r w:rsidR="004B0B7C">
        <w:t>utiliser</w:t>
      </w:r>
      <w:r w:rsidR="00CD4595">
        <w:t xml:space="preserve"> la fonction prepare comme la syntaxe de PDO l’</w:t>
      </w:r>
      <w:r w:rsidR="004B0B7C">
        <w:t>exige</w:t>
      </w:r>
      <w:r w:rsidR="00CD4595">
        <w:t>, on y affiche notre commande SQL à savoir « </w:t>
      </w:r>
      <w:r w:rsidR="00CD4595" w:rsidRPr="00CD4595">
        <w:t>INSERT into utilisateur (nom, prenom, email, mdp) value(?,?,?,?)</w:t>
      </w:r>
      <w:r w:rsidR="00CD4595">
        <w:t> », cette commande permet  d’aller dans la table « utilisateur », et de remplir les colones « nom », « prenom », « email », « mdp », avec les valeurs respectives que l’on renseignera après.</w:t>
      </w:r>
      <w:r w:rsidR="004B0B7C">
        <w:t xml:space="preserve"> A la ligne de code suivante, ont emmet un tableau associative dans lequel on relie le getter de chaque attribut renseigné dans le model, avec les valeurs fournie par l’utilisateur. Il est a noté que l’on hashe préalablement « mdp » avec l’algorithme SHA1 avent de l’incrire dans la base de données.</w:t>
      </w:r>
      <w:bookmarkStart w:id="0" w:name="_GoBack"/>
      <w:bookmarkEnd w:id="0"/>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BB530" w14:textId="77777777" w:rsidR="00960D5B" w:rsidRDefault="00960D5B" w:rsidP="00307692">
      <w:r>
        <w:separator/>
      </w:r>
    </w:p>
  </w:endnote>
  <w:endnote w:type="continuationSeparator" w:id="0">
    <w:p w14:paraId="2E27A629" w14:textId="77777777" w:rsidR="00960D5B" w:rsidRDefault="00960D5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ABD464" w14:textId="77777777" w:rsidR="00960D5B" w:rsidRDefault="00960D5B" w:rsidP="00307692">
      <w:r>
        <w:separator/>
      </w:r>
    </w:p>
  </w:footnote>
  <w:footnote w:type="continuationSeparator" w:id="0">
    <w:p w14:paraId="0D8A0A81" w14:textId="77777777" w:rsidR="00960D5B" w:rsidRDefault="00960D5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13F3"/>
    <w:rsid w:val="007126E9"/>
    <w:rsid w:val="00712D58"/>
    <w:rsid w:val="00726528"/>
    <w:rsid w:val="00754488"/>
    <w:rsid w:val="00763DC5"/>
    <w:rsid w:val="00784F87"/>
    <w:rsid w:val="00791867"/>
    <w:rsid w:val="007975A2"/>
    <w:rsid w:val="007B5AD8"/>
    <w:rsid w:val="007D0642"/>
    <w:rsid w:val="007D4249"/>
    <w:rsid w:val="007F5FB0"/>
    <w:rsid w:val="00842AC7"/>
    <w:rsid w:val="00851B18"/>
    <w:rsid w:val="0086470E"/>
    <w:rsid w:val="0087101A"/>
    <w:rsid w:val="008729D4"/>
    <w:rsid w:val="008766B9"/>
    <w:rsid w:val="00881A2C"/>
    <w:rsid w:val="008B29FC"/>
    <w:rsid w:val="008B4F54"/>
    <w:rsid w:val="008C564E"/>
    <w:rsid w:val="008C6791"/>
    <w:rsid w:val="00901EB1"/>
    <w:rsid w:val="00907377"/>
    <w:rsid w:val="009365EA"/>
    <w:rsid w:val="00960D5B"/>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4595"/>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EF0A24"/>
    <w:rsid w:val="00F224D3"/>
    <w:rsid w:val="00F40A20"/>
    <w:rsid w:val="00F43042"/>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2497</Words>
  <Characters>13739</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