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6FDE5" w14:textId="77777777" w:rsidR="00387857" w:rsidRDefault="00387857" w:rsidP="00307692">
      <w:r>
        <w:separator/>
      </w:r>
    </w:p>
  </w:endnote>
  <w:endnote w:type="continuationSeparator" w:id="0">
    <w:p w14:paraId="1F690106" w14:textId="77777777" w:rsidR="00387857" w:rsidRDefault="0038785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C6300" w14:textId="77777777" w:rsidR="00387857" w:rsidRDefault="00387857" w:rsidP="00307692">
      <w:r>
        <w:separator/>
      </w:r>
    </w:p>
  </w:footnote>
  <w:footnote w:type="continuationSeparator" w:id="0">
    <w:p w14:paraId="58013DA8" w14:textId="77777777" w:rsidR="00387857" w:rsidRDefault="00387857"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43185"/>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87857"/>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31</Pages>
  <Words>4208</Words>
  <Characters>23146</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