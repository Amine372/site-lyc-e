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Manager_User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xml:space="preserve"> », « email » et « mdp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Objects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projet_lycee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root » et avec un mot de passe blanc.</w:t>
      </w:r>
      <w:r w:rsidR="00191743">
        <w:t xml:space="preserve"> Au sein de la ligne suivante, on prépare la </w:t>
      </w:r>
      <w:r w:rsidR="007B5AD8">
        <w:t>requête</w:t>
      </w:r>
      <w:r w:rsidR="00191743">
        <w:t xml:space="preserve"> qui va </w:t>
      </w:r>
      <w:r w:rsidR="007B5AD8">
        <w:t>interroger</w:t>
      </w:r>
      <w:r w:rsidR="00191743">
        <w:t xml:space="preserve"> la base de données dans laquelle on communique la </w:t>
      </w:r>
      <w:r w:rsidR="007B5AD8">
        <w:t>requête</w:t>
      </w:r>
      <w:r w:rsidR="00191743">
        <w:t xml:space="preserve"> en langage SQL. Notre commande permet d’afficher dans la table « utilisateur » toutes les lignes </w:t>
      </w:r>
      <w:r w:rsidR="007B5AD8">
        <w:t>parmi</w:t>
      </w:r>
      <w:r w:rsidR="00191743">
        <w:t xml:space="preserve"> lesquelles la variable « email » est semblable à la colonne « email » de la base.</w:t>
      </w:r>
      <w:r w:rsidR="00E44B2A">
        <w:t xml:space="preserve"> L’avant dernière étape de cette </w:t>
      </w:r>
      <w:r w:rsidR="000A6D6C">
        <w:t>utilisation</w:t>
      </w:r>
      <w:r w:rsidR="00E44B2A">
        <w:t xml:space="preserve"> de PDO est d’</w:t>
      </w:r>
      <w:r w:rsidR="000A6D6C">
        <w:t>exécuter</w:t>
      </w:r>
      <w:r w:rsidR="00E44B2A">
        <w:t xml:space="preserve"> la commande dans un tableau, on demande d’</w:t>
      </w:r>
      <w:r w:rsidR="001F1B01">
        <w:t xml:space="preserve">obtenir ce que contient la ligne dont « email » est semblable, on obtient donc l’adresse email. Pour que cette commande préalablement peaufinée soit appliquée, il faut </w:t>
      </w:r>
      <w:r w:rsidR="000A6D6C">
        <w:t>utiliser</w:t>
      </w:r>
      <w:r w:rsidR="001F1B01">
        <w:t xml:space="preserve"> la commande « fetch » à la </w:t>
      </w:r>
      <w:r w:rsidR="000A6D6C">
        <w:t>dernière</w:t>
      </w:r>
      <w:r w:rsidR="001F1B01">
        <w:t xml:space="preserve"> ligne.</w:t>
      </w:r>
      <w:r w:rsidR="00307533">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272A35C6" w:rsidR="00307533" w:rsidRDefault="00307533" w:rsidP="00C16617">
      <w:pPr>
        <w:jc w:val="center"/>
      </w:pPr>
      <w:r>
        <w:t xml:space="preserve">Ensuite, on met une condition. Comme dans la </w:t>
      </w:r>
      <w:r w:rsidR="002E53FD">
        <w:t>dernière</w:t>
      </w:r>
      <w:r w:rsidR="001013C3">
        <w:t xml:space="preserve"> ligne, la variable « donne » est censée contenir l’</w:t>
      </w:r>
      <w:r w:rsidR="002E53FD">
        <w:t>adresse</w:t>
      </w:r>
      <w:bookmarkStart w:id="0" w:name="_GoBack"/>
      <w:bookmarkEnd w:id="0"/>
      <w:r w:rsidR="001013C3">
        <w:t xml:space="preserve"> mail saisie par l’</w:t>
      </w:r>
      <w:r w:rsidR="002E53FD">
        <w:t>utilisateur</w:t>
      </w:r>
      <w:r w:rsidR="001013C3">
        <w:t xml:space="preserve"> si et seulement </w:t>
      </w:r>
      <w:r w:rsidR="002E53FD">
        <w:t>si elle</w:t>
      </w:r>
      <w:r w:rsidR="001013C3">
        <w:t xml:space="preserve"> existe. Ainsi, cette condition permet de vérifier si la variable « donnee » est remplie donc à fortiori si l’</w:t>
      </w:r>
      <w:r w:rsidR="002E53FD">
        <w:t>adresse</w:t>
      </w:r>
      <w:r w:rsidR="001013C3">
        <w:t xml:space="preserve"> mail entrée est déjà associée à un compte.</w:t>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642A7" w14:textId="77777777" w:rsidR="00B172E3" w:rsidRDefault="00B172E3" w:rsidP="00307692">
      <w:r>
        <w:separator/>
      </w:r>
    </w:p>
  </w:endnote>
  <w:endnote w:type="continuationSeparator" w:id="0">
    <w:p w14:paraId="7B21AD82" w14:textId="77777777" w:rsidR="00B172E3" w:rsidRDefault="00B172E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2740B" w14:textId="77777777" w:rsidR="00B172E3" w:rsidRDefault="00B172E3" w:rsidP="00307692">
      <w:r>
        <w:separator/>
      </w:r>
    </w:p>
  </w:footnote>
  <w:footnote w:type="continuationSeparator" w:id="0">
    <w:p w14:paraId="73D8B3C2" w14:textId="77777777" w:rsidR="00B172E3" w:rsidRDefault="00B172E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A6D6C"/>
    <w:rsid w:val="000E3268"/>
    <w:rsid w:val="001013C3"/>
    <w:rsid w:val="00154F18"/>
    <w:rsid w:val="001730CA"/>
    <w:rsid w:val="00191743"/>
    <w:rsid w:val="001A02BE"/>
    <w:rsid w:val="001C6DA1"/>
    <w:rsid w:val="001F1B01"/>
    <w:rsid w:val="00202362"/>
    <w:rsid w:val="00205BF8"/>
    <w:rsid w:val="00221082"/>
    <w:rsid w:val="002534DD"/>
    <w:rsid w:val="00255463"/>
    <w:rsid w:val="002618F1"/>
    <w:rsid w:val="0029504A"/>
    <w:rsid w:val="002A724D"/>
    <w:rsid w:val="002C33F1"/>
    <w:rsid w:val="002C4E63"/>
    <w:rsid w:val="002E53FD"/>
    <w:rsid w:val="00307533"/>
    <w:rsid w:val="00307692"/>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172E3"/>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1483</Words>
  <Characters>8158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