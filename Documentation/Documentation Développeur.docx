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Amine NAKHIL, Loïc Guo Quentin et 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1.Page inscription.php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 cible_inscription.php</w:t>
      </w:r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6.Page Projet_lycee.sql</w:t>
      </w:r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bdd », et on trouve donc le fichier Projet_lycee.sql</w:t>
      </w:r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ou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  <w:t xml:space="preserve">ar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id_utilisateur », de type entier à dix caractères, « titre » de type varchar à quarante caractères, « description », de type text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id_utilisateur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4AC36547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id_discussion » de type entier avec onze caractères, « id_utilisateur de type entier avec dix caractères</w:t>
      </w:r>
      <w:bookmarkStart w:id="0" w:name="_GoBack"/>
      <w:bookmarkEnd w:id="0"/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EFE789" w14:textId="77777777" w:rsidR="009807A8" w:rsidRDefault="009807A8" w:rsidP="00307692">
      <w:r>
        <w:separator/>
      </w:r>
    </w:p>
  </w:endnote>
  <w:endnote w:type="continuationSeparator" w:id="0">
    <w:p w14:paraId="7ECDA92B" w14:textId="77777777" w:rsidR="009807A8" w:rsidRDefault="009807A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B8C409" w14:textId="77777777" w:rsidR="009807A8" w:rsidRDefault="009807A8" w:rsidP="00307692">
      <w:r>
        <w:separator/>
      </w:r>
    </w:p>
  </w:footnote>
  <w:footnote w:type="continuationSeparator" w:id="0">
    <w:p w14:paraId="7F3A0226" w14:textId="77777777" w:rsidR="009807A8" w:rsidRDefault="009807A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07A8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2020-10-27T12:43:00Z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