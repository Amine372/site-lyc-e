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xml:space="preserve"> : PDO, on informe que </w:t>
      </w:r>
      <w:r w:rsidR="005D3226" w:rsidRPr="00325137">
        <w:rPr>
          <w:rFonts w:ascii="Comic Sans MS" w:hAnsi="Comic Sans MS" w:cs="Segoe UI Semibold"/>
          <w:b/>
          <w:color w:val="000000" w:themeColor="text1"/>
        </w:rPr>
        <w:lastRenderedPageBreak/>
        <w:t>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55C46" w14:textId="77777777" w:rsidR="00183A7E" w:rsidRDefault="00183A7E" w:rsidP="00307692">
      <w:r>
        <w:separator/>
      </w:r>
    </w:p>
  </w:endnote>
  <w:endnote w:type="continuationSeparator" w:id="0">
    <w:p w14:paraId="7AC87F38" w14:textId="77777777" w:rsidR="00183A7E" w:rsidRDefault="00183A7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7D59B" w14:textId="77777777" w:rsidR="00183A7E" w:rsidRDefault="00183A7E" w:rsidP="00307692">
      <w:r>
        <w:separator/>
      </w:r>
    </w:p>
  </w:footnote>
  <w:footnote w:type="continuationSeparator" w:id="0">
    <w:p w14:paraId="4A94EBA5" w14:textId="77777777" w:rsidR="00183A7E" w:rsidRDefault="00183A7E"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83A7E"/>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312C"/>
    <w:rsid w:val="00E5405E"/>
    <w:rsid w:val="00E620A2"/>
    <w:rsid w:val="00E8675A"/>
    <w:rsid w:val="00E92873"/>
    <w:rsid w:val="00EB6D4E"/>
    <w:rsid w:val="00ED1991"/>
    <w:rsid w:val="00EE15BB"/>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3444</Words>
  <Characters>18944</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