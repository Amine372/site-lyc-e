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Default="00F224D3" w:rsidP="00C16617">
      <w:pPr>
        <w:jc w:val="center"/>
      </w:pPr>
      <w:r>
        <w:t xml:space="preserve">Comme cette page sert à faire le pont en notre page internet et notre base de données, nous mettons des variables avec le </w:t>
      </w:r>
      <w:r w:rsidR="00C21846">
        <w:t>même</w:t>
      </w:r>
      <w:r>
        <w:t xml:space="preserve"> nom </w:t>
      </w:r>
      <w:r w:rsidR="00C21846">
        <w:t>que ce</w:t>
      </w:r>
      <w:r>
        <w:t xml:space="preserve"> que l’on doit avoir à traiter comme informations. On commence ce code en ouvrant la classe et en la nommant « Manager_User », n’</w:t>
      </w:r>
      <w:r w:rsidR="0051572E">
        <w:t>utiliser</w:t>
      </w:r>
      <w:r>
        <w:t xml:space="preserve"> qu’une seule classe par fichier, et en nommant le fichier et la classe avec le </w:t>
      </w:r>
      <w:r w:rsidR="0051572E">
        <w:t>même</w:t>
      </w:r>
      <w:r>
        <w:t xml:space="preserve"> nom. Tout ceci dans le plus strict respect des conventions.</w:t>
      </w:r>
      <w:r w:rsidR="00C21846">
        <w:t xml:space="preserve"> On fonde quatre attributs à savoir « nom », « </w:t>
      </w:r>
      <w:r w:rsidR="0051572E">
        <w:t>prénom</w:t>
      </w:r>
      <w:r w:rsidR="00C21846">
        <w:t xml:space="preserve"> », « email » et « mdp ». Ces attributs sont en privé, ils ne sont pas </w:t>
      </w:r>
      <w:r w:rsidR="0051572E">
        <w:t>accessibles</w:t>
      </w:r>
      <w:r w:rsidR="00C21846">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6427BF7" w:rsidR="0056758C" w:rsidRDefault="0056758C" w:rsidP="00C16617">
      <w:pPr>
        <w:jc w:val="center"/>
      </w:pPr>
      <w:r>
        <w:t>On ouvre une méthode en public, on la nomme « inscription », elle sert donc à l’inscription. On y met une variable interne nommée « inscrit ».</w:t>
      </w:r>
      <w:r w:rsidR="005D3226">
        <w:t xml:space="preserve"> Dans cette méthode, on appelle la classe « User », qui représente le model. Dans cette méthode, on </w:t>
      </w:r>
      <w:r w:rsidR="00461465">
        <w:t>utilise</w:t>
      </w:r>
      <w:r w:rsidR="005D3226">
        <w:t xml:space="preserve"> l’interface PHP Data Objects (PDO). Dans la première ligne de l’</w:t>
      </w:r>
      <w:r w:rsidR="00461465">
        <w:t>utilisation</w:t>
      </w:r>
      <w:r w:rsidR="005D3226">
        <w:t xml:space="preserve"> de PDO, on instancie un nouvel </w:t>
      </w:r>
      <w:r w:rsidR="00461465">
        <w:t>objet</w:t>
      </w:r>
      <w:r w:rsidR="005D3226">
        <w:t> : PDO, on informe que l’on travaille en local</w:t>
      </w:r>
      <w:r w:rsidR="00851B18">
        <w:t>, le nom de la base de données, en l’occurrence « projet_lycee », puis on communique le</w:t>
      </w:r>
      <w:r w:rsidR="00461465">
        <w:t>s</w:t>
      </w:r>
      <w:r w:rsidR="00851B18">
        <w:t xml:space="preserve"> identifiants avec lesquels on </w:t>
      </w:r>
      <w:r w:rsidR="00461465">
        <w:t>interagit</w:t>
      </w:r>
      <w:r w:rsidR="00851B18">
        <w:t xml:space="preserve"> avec la base de données, ici avec le nom d’</w:t>
      </w:r>
      <w:r w:rsidR="00461465">
        <w:t>utilisateur</w:t>
      </w:r>
      <w:r w:rsidR="00851B18">
        <w:t xml:space="preserve"> « root » et avec un mot de passe blanc.</w:t>
      </w:r>
      <w:r w:rsidR="00191743">
        <w:t xml:space="preserve"> Au sein de la ligne suivante, on prépare la </w:t>
      </w:r>
      <w:r w:rsidR="007B5AD8">
        <w:t>requête</w:t>
      </w:r>
      <w:r w:rsidR="00191743">
        <w:t xml:space="preserve"> qui va </w:t>
      </w:r>
      <w:r w:rsidR="007B5AD8">
        <w:t>interroger</w:t>
      </w:r>
      <w:r w:rsidR="00191743">
        <w:t xml:space="preserve"> la base de données dans laquelle on communique la </w:t>
      </w:r>
      <w:r w:rsidR="007B5AD8">
        <w:t>requête</w:t>
      </w:r>
      <w:r w:rsidR="00191743">
        <w:t xml:space="preserve"> en langage SQL. Notre commande permet d’afficher dans la table « utilisateur » toutes les lignes </w:t>
      </w:r>
      <w:r w:rsidR="007B5AD8">
        <w:t>parmi</w:t>
      </w:r>
      <w:r w:rsidR="00191743">
        <w:t xml:space="preserve"> lesquelles la variable « email » est semblable à la colonne « email » de la base.</w:t>
      </w:r>
      <w:r w:rsidR="00E44B2A">
        <w:t xml:space="preserve"> L’avant dernière étape de cette uttilisation de PDO est d’executer la commande dans un tableau , on demande d’</w:t>
      </w:r>
      <w:r w:rsidR="001F1B01">
        <w:t>obtenir ce que contient la ligne dont « email » est semblable, on obtient donc l’adresse email. Pour que cette commande préalablement peaufinée soit appliquée, il faut uttiliser la commande « fetch » à la derniere ligne.</w:t>
      </w:r>
      <w:bookmarkStart w:id="0" w:name="_GoBack"/>
      <w:bookmarkEnd w:id="0"/>
    </w:p>
    <w:p w14:paraId="3EB010CC" w14:textId="748C5C78" w:rsidR="00ED1991" w:rsidRDefault="00ED1991" w:rsidP="00C16617">
      <w:pPr>
        <w:jc w:val="center"/>
      </w:pPr>
    </w:p>
    <w:p w14:paraId="47C4519E" w14:textId="46309884"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5157DFEF" w14:textId="2812C6B0" w:rsidR="00ED1991" w:rsidRDefault="00ED1991" w:rsidP="00C16617">
      <w:pPr>
        <w:jc w:val="center"/>
      </w:pPr>
    </w:p>
    <w:p w14:paraId="735D1843" w14:textId="2B1C9D0C" w:rsidR="00ED1991" w:rsidRDefault="00ED1991" w:rsidP="00C16617">
      <w:pPr>
        <w:jc w:val="center"/>
      </w:pPr>
      <w:r>
        <w:rPr>
          <w:noProof/>
        </w:rPr>
        <w:lastRenderedPageBreak/>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010313" w14:textId="77777777" w:rsidR="001B5E9F" w:rsidRDefault="001B5E9F" w:rsidP="00307692">
      <w:r>
        <w:separator/>
      </w:r>
    </w:p>
  </w:endnote>
  <w:endnote w:type="continuationSeparator" w:id="0">
    <w:p w14:paraId="72D62309" w14:textId="77777777" w:rsidR="001B5E9F" w:rsidRDefault="001B5E9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D586C2" w14:textId="77777777" w:rsidR="001B5E9F" w:rsidRDefault="001B5E9F" w:rsidP="00307692">
      <w:r>
        <w:separator/>
      </w:r>
    </w:p>
  </w:footnote>
  <w:footnote w:type="continuationSeparator" w:id="0">
    <w:p w14:paraId="5A0D2855" w14:textId="77777777" w:rsidR="001B5E9F" w:rsidRDefault="001B5E9F"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E3268"/>
    <w:rsid w:val="00154F18"/>
    <w:rsid w:val="001730CA"/>
    <w:rsid w:val="00191743"/>
    <w:rsid w:val="001A02BE"/>
    <w:rsid w:val="001B5E9F"/>
    <w:rsid w:val="001C6DA1"/>
    <w:rsid w:val="001F1B01"/>
    <w:rsid w:val="00202362"/>
    <w:rsid w:val="00205BF8"/>
    <w:rsid w:val="00221082"/>
    <w:rsid w:val="002534DD"/>
    <w:rsid w:val="00255463"/>
    <w:rsid w:val="002618F1"/>
    <w:rsid w:val="0029504A"/>
    <w:rsid w:val="002A724D"/>
    <w:rsid w:val="002C33F1"/>
    <w:rsid w:val="002C4E63"/>
    <w:rsid w:val="00307692"/>
    <w:rsid w:val="00327748"/>
    <w:rsid w:val="00332B01"/>
    <w:rsid w:val="00336D61"/>
    <w:rsid w:val="0035101B"/>
    <w:rsid w:val="00363E16"/>
    <w:rsid w:val="00364ADF"/>
    <w:rsid w:val="003874D9"/>
    <w:rsid w:val="003B5121"/>
    <w:rsid w:val="004167A0"/>
    <w:rsid w:val="00461465"/>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51B18"/>
    <w:rsid w:val="0087101A"/>
    <w:rsid w:val="008766B9"/>
    <w:rsid w:val="00881A2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3766B"/>
    <w:rsid w:val="00B86C7D"/>
    <w:rsid w:val="00B939ED"/>
    <w:rsid w:val="00B94F6F"/>
    <w:rsid w:val="00B95C66"/>
    <w:rsid w:val="00BB63B2"/>
    <w:rsid w:val="00BD6711"/>
    <w:rsid w:val="00BE50E2"/>
    <w:rsid w:val="00BF0E26"/>
    <w:rsid w:val="00BF6C9A"/>
    <w:rsid w:val="00C16617"/>
    <w:rsid w:val="00C21846"/>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1408</Words>
  <Characters>7745</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2020-11-02T14:10:00Z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