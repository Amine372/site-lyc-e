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77777777"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nécessaires. En l’occurrence : « jquery.min.js », « popper .js », « bootstrap.min.js » et « slick.min.js ». Après cela, on </w:t>
      </w:r>
      <w:r w:rsidRPr="00B752B0">
        <w:rPr>
          <w:rFonts w:ascii="Comic Sans MS" w:hAnsi="Comic Sans MS" w:cs="Segoe UI Semibold"/>
          <w:b/>
          <w:color w:val="000000" w:themeColor="text1"/>
        </w:rPr>
        <w:lastRenderedPageBreak/>
        <w:t>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uttilise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xml:space="preserve"> : PDO, on informe que </w:t>
      </w:r>
      <w:r w:rsidR="005D3226" w:rsidRPr="00325137">
        <w:rPr>
          <w:rFonts w:ascii="Comic Sans MS" w:hAnsi="Comic Sans MS" w:cs="Segoe UI Semibold"/>
          <w:b/>
          <w:color w:val="000000" w:themeColor="text1"/>
        </w:rPr>
        <w:lastRenderedPageBreak/>
        <w:t>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44FEF" w14:textId="77777777" w:rsidR="00842B17" w:rsidRDefault="00842B17" w:rsidP="00307692">
      <w:r>
        <w:separator/>
      </w:r>
    </w:p>
  </w:endnote>
  <w:endnote w:type="continuationSeparator" w:id="0">
    <w:p w14:paraId="3355EC15" w14:textId="77777777" w:rsidR="00842B17" w:rsidRDefault="00842B1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3F0CC" w14:textId="77777777" w:rsidR="00842B17" w:rsidRDefault="00842B17" w:rsidP="00307692">
      <w:r>
        <w:separator/>
      </w:r>
    </w:p>
  </w:footnote>
  <w:footnote w:type="continuationSeparator" w:id="0">
    <w:p w14:paraId="599614C7" w14:textId="77777777" w:rsidR="00842B17" w:rsidRDefault="00842B17"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4814"/>
    <w:rsid w:val="00461465"/>
    <w:rsid w:val="00470EC7"/>
    <w:rsid w:val="00472FC1"/>
    <w:rsid w:val="004759E7"/>
    <w:rsid w:val="00485F5F"/>
    <w:rsid w:val="0048740C"/>
    <w:rsid w:val="004A7A44"/>
    <w:rsid w:val="004B0B7C"/>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42B1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312C"/>
    <w:rsid w:val="00E5405E"/>
    <w:rsid w:val="00E620A2"/>
    <w:rsid w:val="00E8675A"/>
    <w:rsid w:val="00E92873"/>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3327</Words>
  <Characters>18299</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