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E6B62"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evenements » de la base de donnes.</w:t>
      </w:r>
      <w:bookmarkStart w:id="0" w:name="_GoBack"/>
      <w:bookmarkEnd w:id="0"/>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F7055" w14:textId="77777777" w:rsidR="00AC5CF3" w:rsidRDefault="00AC5CF3" w:rsidP="00307692">
      <w:r>
        <w:separator/>
      </w:r>
    </w:p>
  </w:endnote>
  <w:endnote w:type="continuationSeparator" w:id="0">
    <w:p w14:paraId="41E2A4C4" w14:textId="77777777" w:rsidR="00AC5CF3" w:rsidRDefault="00AC5CF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7745FE" w14:textId="77777777" w:rsidR="00AC5CF3" w:rsidRDefault="00AC5CF3" w:rsidP="00307692">
      <w:r>
        <w:separator/>
      </w:r>
    </w:p>
  </w:footnote>
  <w:footnote w:type="continuationSeparator" w:id="0">
    <w:p w14:paraId="68DA9325" w14:textId="77777777" w:rsidR="00AC5CF3" w:rsidRDefault="00AC5CF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61B30"/>
    <w:rsid w:val="00086100"/>
    <w:rsid w:val="000861DC"/>
    <w:rsid w:val="0009660F"/>
    <w:rsid w:val="000A6D6C"/>
    <w:rsid w:val="000E3268"/>
    <w:rsid w:val="001013C3"/>
    <w:rsid w:val="00154F18"/>
    <w:rsid w:val="001730CA"/>
    <w:rsid w:val="00191743"/>
    <w:rsid w:val="001A02BE"/>
    <w:rsid w:val="001C6DA1"/>
    <w:rsid w:val="001F1B01"/>
    <w:rsid w:val="00202362"/>
    <w:rsid w:val="00205BF8"/>
    <w:rsid w:val="00216F10"/>
    <w:rsid w:val="00221082"/>
    <w:rsid w:val="002534DD"/>
    <w:rsid w:val="00255463"/>
    <w:rsid w:val="002618F1"/>
    <w:rsid w:val="0029504A"/>
    <w:rsid w:val="002A724D"/>
    <w:rsid w:val="002C33F1"/>
    <w:rsid w:val="002C4E63"/>
    <w:rsid w:val="002E53FD"/>
    <w:rsid w:val="00307533"/>
    <w:rsid w:val="00307692"/>
    <w:rsid w:val="00325137"/>
    <w:rsid w:val="00327748"/>
    <w:rsid w:val="00332B01"/>
    <w:rsid w:val="00336D61"/>
    <w:rsid w:val="0035101B"/>
    <w:rsid w:val="00363E16"/>
    <w:rsid w:val="00364ADF"/>
    <w:rsid w:val="003874D9"/>
    <w:rsid w:val="003B5121"/>
    <w:rsid w:val="00412B4A"/>
    <w:rsid w:val="004167A0"/>
    <w:rsid w:val="00461465"/>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A7410"/>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42AC7"/>
    <w:rsid w:val="00851B18"/>
    <w:rsid w:val="0087101A"/>
    <w:rsid w:val="008766B9"/>
    <w:rsid w:val="00881A2C"/>
    <w:rsid w:val="008B29F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C5CF3"/>
    <w:rsid w:val="00AF3316"/>
    <w:rsid w:val="00AF7742"/>
    <w:rsid w:val="00B118A9"/>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1591</Words>
  <Characters>8751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