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prenom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33EDD2EA" w:rsidR="005D1DEB" w:rsidRDefault="005D1DEB" w:rsidP="00C16617">
      <w:pPr>
        <w:jc w:val="center"/>
      </w:pPr>
      <w:r>
        <w:t>On déclare une méthode dénomée « inscip_admin » en public, avant l’appel de la méthode, on y a renseigné et envoyé la variable « inscription ».</w:t>
      </w:r>
      <w:r w:rsidR="00B05003">
        <w:t xml:space="preserve"> On uttilise PDO, on donne les identifiants de connexion, la base de données à uttiliser. On donne la requete SQL avec la fonction « prepare ». La requete « Select * From utilisateur WHERE email = : email ; » permet draccéder à toutes les lignes de la table « utilisatur » parmi laquel l’addresse mail est égale à celle que l’on renseigne. On la renseigne avec la fonction execute, pour la valeur « email » entrée comme clef dans le tableau et qui représente ce qui a été mis en référence dans larequete, on associe la valeur du getter de l’attribut « Email » permis par la variable « inscription »</w:t>
      </w:r>
      <w:r w:rsidR="000C7663">
        <w:t>. On execute la requet avec le fetch. Si la variable « donnee » est pleine, en clair, si la requete a donné lieu à un résultat,  on affiche « l’identifiant est déjà utilisé ». On redirige ensuite l’uttilisateur vers la page « ajout_admin.php ».</w:t>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DCBF1" w14:textId="77777777" w:rsidR="0014415E" w:rsidRDefault="0014415E" w:rsidP="00307692">
      <w:r>
        <w:separator/>
      </w:r>
    </w:p>
  </w:endnote>
  <w:endnote w:type="continuationSeparator" w:id="0">
    <w:p w14:paraId="0C34C8B7" w14:textId="77777777" w:rsidR="0014415E" w:rsidRDefault="0014415E"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857D7" w14:textId="77777777" w:rsidR="0014415E" w:rsidRDefault="0014415E" w:rsidP="00307692">
      <w:r>
        <w:separator/>
      </w:r>
    </w:p>
  </w:footnote>
  <w:footnote w:type="continuationSeparator" w:id="0">
    <w:p w14:paraId="53EAE7A0" w14:textId="77777777" w:rsidR="0014415E" w:rsidRDefault="0014415E"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C7663"/>
    <w:rsid w:val="000D3509"/>
    <w:rsid w:val="000E0EB4"/>
    <w:rsid w:val="000E3268"/>
    <w:rsid w:val="000E549B"/>
    <w:rsid w:val="001013C3"/>
    <w:rsid w:val="00140EAE"/>
    <w:rsid w:val="0014415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3C8D"/>
    <w:rsid w:val="00552A23"/>
    <w:rsid w:val="00552F3A"/>
    <w:rsid w:val="00557882"/>
    <w:rsid w:val="0056758C"/>
    <w:rsid w:val="0058332A"/>
    <w:rsid w:val="00590FC2"/>
    <w:rsid w:val="00595293"/>
    <w:rsid w:val="005A66C2"/>
    <w:rsid w:val="005B4F80"/>
    <w:rsid w:val="005C15D6"/>
    <w:rsid w:val="005C4182"/>
    <w:rsid w:val="005D1DEB"/>
    <w:rsid w:val="005D3226"/>
    <w:rsid w:val="005E6974"/>
    <w:rsid w:val="005F5261"/>
    <w:rsid w:val="006001B1"/>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31</Pages>
  <Words>4207</Words>
  <Characters>23141</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