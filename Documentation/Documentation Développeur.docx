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xml:space="preserve"> », et on </w:t>
      </w:r>
      <w:bookmarkStart w:id="0" w:name="_GoBack"/>
      <w:bookmarkEnd w:id="0"/>
      <w:r w:rsidR="00621680" w:rsidRPr="002F34E9">
        <w:rPr>
          <w:rFonts w:ascii="Comic Sans MS" w:hAnsi="Comic Sans MS" w:cs="Segoe UI Semibold"/>
          <w:b/>
          <w:color w:val="000000" w:themeColor="text1"/>
        </w:rPr>
        <w:t>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7C5FDC" w14:textId="77777777" w:rsidR="002F1017" w:rsidRDefault="002F1017" w:rsidP="00307692">
      <w:r>
        <w:separator/>
      </w:r>
    </w:p>
  </w:endnote>
  <w:endnote w:type="continuationSeparator" w:id="0">
    <w:p w14:paraId="54017AAF" w14:textId="77777777" w:rsidR="002F1017" w:rsidRDefault="002F101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7A3C8" w14:textId="77777777" w:rsidR="002F1017" w:rsidRDefault="002F1017" w:rsidP="00307692">
      <w:r>
        <w:separator/>
      </w:r>
    </w:p>
  </w:footnote>
  <w:footnote w:type="continuationSeparator" w:id="0">
    <w:p w14:paraId="76A536A8" w14:textId="77777777" w:rsidR="002F1017" w:rsidRDefault="002F101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9504A"/>
    <w:rsid w:val="002A724D"/>
    <w:rsid w:val="002B7320"/>
    <w:rsid w:val="002C33F1"/>
    <w:rsid w:val="002C4E63"/>
    <w:rsid w:val="002D32C1"/>
    <w:rsid w:val="002E53FD"/>
    <w:rsid w:val="002F1017"/>
    <w:rsid w:val="002F34E9"/>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B2A42"/>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2641</Words>
  <Characters>14527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