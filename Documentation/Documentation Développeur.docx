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DF12034"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proofErr w:type="gramStart"/>
      <w:r w:rsidR="005F5261">
        <w:rPr>
          <w:rFonts w:ascii="Comic Sans MS" w:hAnsi="Comic Sans MS" w:cs="Segoe UI Semibold"/>
          <w:b/>
          <w:color w:val="000000" w:themeColor="text1"/>
          <w:spacing w:val="0"/>
          <w:sz w:val="24"/>
          <w:szCs w:val="24"/>
        </w:rPr>
        <w:t>lien  qui</w:t>
      </w:r>
      <w:proofErr w:type="gramEnd"/>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A9487" w14:textId="77777777" w:rsidR="00AC18E2" w:rsidRDefault="00AC18E2" w:rsidP="00307692">
      <w:r>
        <w:separator/>
      </w:r>
    </w:p>
  </w:endnote>
  <w:endnote w:type="continuationSeparator" w:id="0">
    <w:p w14:paraId="1E62206C" w14:textId="77777777" w:rsidR="00AC18E2" w:rsidRDefault="00AC18E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74DF5" w14:textId="77777777" w:rsidR="00AC18E2" w:rsidRDefault="00AC18E2" w:rsidP="00307692">
      <w:r>
        <w:separator/>
      </w:r>
    </w:p>
  </w:footnote>
  <w:footnote w:type="continuationSeparator" w:id="0">
    <w:p w14:paraId="1010303B" w14:textId="77777777" w:rsidR="00AC18E2" w:rsidRDefault="00AC18E2"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18E2"/>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3662</Words>
  <Characters>20142</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