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4AEB7741" w14:textId="442E69F3" w:rsidR="00C16617" w:rsidRDefault="00C16617" w:rsidP="00C16617">
      <w:pPr>
        <w:spacing w:line="259" w:lineRule="auto"/>
        <w:jc w:val="center"/>
        <w:rPr>
          <w:sz w:val="44"/>
          <w:szCs w:val="44"/>
        </w:rPr>
      </w:pPr>
      <w:r>
        <w:rPr>
          <w:noProof/>
        </w:rPr>
        <w:drawing>
          <wp:inline distT="0" distB="0" distL="0" distR="0" wp14:anchorId="46D062EC" wp14:editId="097DE1C3">
            <wp:extent cx="7316470" cy="39058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3905885"/>
                    </a:xfrm>
                    <a:prstGeom prst="rect">
                      <a:avLst/>
                    </a:prstGeom>
                  </pic:spPr>
                </pic:pic>
              </a:graphicData>
            </a:graphic>
          </wp:inline>
        </w:drawing>
      </w:r>
    </w:p>
    <w:p w14:paraId="43A35C9A" w14:textId="7D375034" w:rsidR="002618F1" w:rsidRDefault="002618F1" w:rsidP="00C16617">
      <w:pPr>
        <w:spacing w:line="259" w:lineRule="auto"/>
        <w:jc w:val="center"/>
        <w:rPr>
          <w:sz w:val="44"/>
          <w:szCs w:val="44"/>
        </w:rPr>
      </w:pPr>
      <w:r>
        <w:rPr>
          <w:sz w:val="44"/>
          <w:szCs w:val="44"/>
        </w:rPr>
        <w:t>Cette capture est le commencement d’une syntaxe routinière des pages du s</w:t>
      </w:r>
    </w:p>
    <w:p w14:paraId="7317E810" w14:textId="790540DB" w:rsidR="00C16617" w:rsidRDefault="00C16617" w:rsidP="00C16617">
      <w:pPr>
        <w:spacing w:line="259" w:lineRule="auto"/>
        <w:jc w:val="center"/>
        <w:rPr>
          <w:sz w:val="44"/>
          <w:szCs w:val="44"/>
        </w:rPr>
      </w:pPr>
    </w:p>
    <w:p w14:paraId="59960A91" w14:textId="23AB815D" w:rsidR="00C16617" w:rsidRPr="00C16617" w:rsidRDefault="00C16617" w:rsidP="00C16617">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7E44C6BF" w14:textId="63E8B07F" w:rsidR="00C16617"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70C7DDD0" w14:textId="3E95610F" w:rsidR="007126E9" w:rsidRDefault="007126E9" w:rsidP="00C16617">
      <w:pPr>
        <w:jc w:val="cente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2E14B1F6" w14:textId="1EA92203"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598A9D1D" w14:textId="442223AA" w:rsidR="007D4249" w:rsidRDefault="007D4249"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143C4364" w:rsidR="00CC1AD5" w:rsidRDefault="00CC1AD5"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6F1FDBC" wp14:editId="7B62F33A">
            <wp:extent cx="7316470" cy="37611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3761105"/>
                    </a:xfrm>
                    <a:prstGeom prst="rect">
                      <a:avLst/>
                    </a:prstGeom>
                  </pic:spPr>
                </pic:pic>
              </a:graphicData>
            </a:graphic>
          </wp:inline>
        </w:drawing>
      </w: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lastRenderedPageBreak/>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bookmarkStart w:id="0" w:name="_GoBack"/>
      <w:bookmarkEnd w:id="0"/>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59B3A5CD" w:rsidR="00ED1991" w:rsidRDefault="00ED1991" w:rsidP="00C16617">
      <w:pPr>
        <w:jc w:val="center"/>
      </w:pP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lastRenderedPageBreak/>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1FCB1" w14:textId="77777777" w:rsidR="00C01C00" w:rsidRDefault="00C01C00" w:rsidP="00307692">
      <w:r>
        <w:separator/>
      </w:r>
    </w:p>
  </w:endnote>
  <w:endnote w:type="continuationSeparator" w:id="0">
    <w:p w14:paraId="2F0429B3" w14:textId="77777777" w:rsidR="00C01C00" w:rsidRDefault="00C01C0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6D28D" w14:textId="77777777" w:rsidR="00C01C00" w:rsidRDefault="00C01C00" w:rsidP="00307692">
      <w:r>
        <w:separator/>
      </w:r>
    </w:p>
  </w:footnote>
  <w:footnote w:type="continuationSeparator" w:id="0">
    <w:p w14:paraId="2547DAB4" w14:textId="77777777" w:rsidR="00C01C00" w:rsidRDefault="00C01C00"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A724D"/>
    <w:rsid w:val="002C33F1"/>
    <w:rsid w:val="00307692"/>
    <w:rsid w:val="00327748"/>
    <w:rsid w:val="00336D61"/>
    <w:rsid w:val="0035101B"/>
    <w:rsid w:val="00363E16"/>
    <w:rsid w:val="00364ADF"/>
    <w:rsid w:val="003874D9"/>
    <w:rsid w:val="003B5121"/>
    <w:rsid w:val="004167A0"/>
    <w:rsid w:val="00472FC1"/>
    <w:rsid w:val="00552A23"/>
    <w:rsid w:val="00552F3A"/>
    <w:rsid w:val="0058332A"/>
    <w:rsid w:val="00590FC2"/>
    <w:rsid w:val="006001B1"/>
    <w:rsid w:val="00621351"/>
    <w:rsid w:val="0065536C"/>
    <w:rsid w:val="00690AD5"/>
    <w:rsid w:val="006A245E"/>
    <w:rsid w:val="006B445E"/>
    <w:rsid w:val="006B4C69"/>
    <w:rsid w:val="007113F3"/>
    <w:rsid w:val="007126E9"/>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907"/>
    <w:rsid w:val="009E1DB2"/>
    <w:rsid w:val="00A62252"/>
    <w:rsid w:val="00A646C3"/>
    <w:rsid w:val="00A74D64"/>
    <w:rsid w:val="00AA04D5"/>
    <w:rsid w:val="00AC0341"/>
    <w:rsid w:val="00AF3316"/>
    <w:rsid w:val="00AF7742"/>
    <w:rsid w:val="00B3766B"/>
    <w:rsid w:val="00B86C7D"/>
    <w:rsid w:val="00B939ED"/>
    <w:rsid w:val="00B95C66"/>
    <w:rsid w:val="00BD6711"/>
    <w:rsid w:val="00BE50E2"/>
    <w:rsid w:val="00BF0E26"/>
    <w:rsid w:val="00C01C00"/>
    <w:rsid w:val="00C16617"/>
    <w:rsid w:val="00C57FC3"/>
    <w:rsid w:val="00C9064C"/>
    <w:rsid w:val="00CC1AD5"/>
    <w:rsid w:val="00CD1351"/>
    <w:rsid w:val="00D2786D"/>
    <w:rsid w:val="00D45712"/>
    <w:rsid w:val="00D86F3D"/>
    <w:rsid w:val="00D90008"/>
    <w:rsid w:val="00D97D16"/>
    <w:rsid w:val="00DE4713"/>
    <w:rsid w:val="00DF5196"/>
    <w:rsid w:val="00E150B7"/>
    <w:rsid w:val="00E421D9"/>
    <w:rsid w:val="00E5405E"/>
    <w:rsid w:val="00E620A2"/>
    <w:rsid w:val="00ED1991"/>
    <w:rsid w:val="00F40A20"/>
    <w:rsid w:val="00F62BCF"/>
    <w:rsid w:val="00F8101C"/>
    <w:rsid w:val="00FA4A9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712</Words>
  <Characters>3921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