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bookmarkStart w:id="0" w:name="_GoBack"/>
      <w:bookmarkEnd w:id="0"/>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xml:space="preserve"> », [on n’affecte pas de données à cette colonne au sein de cette ligne], </w:t>
      </w:r>
      <w:r w:rsidR="00BE6A32">
        <w:rPr>
          <w:rFonts w:ascii="Comic Sans MS" w:hAnsi="Comic Sans MS" w:cs="Segoe UI Semibold"/>
          <w:b/>
          <w:color w:val="000000" w:themeColor="text1"/>
        </w:rPr>
        <w:t>[on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xml:space="preserve"> », </w:t>
      </w:r>
      <w:r w:rsidR="00626CBA">
        <w:rPr>
          <w:rFonts w:ascii="Comic Sans MS" w:hAnsi="Comic Sans MS" w:cs="Segoe UI Semibold"/>
          <w:b/>
          <w:color w:val="000000" w:themeColor="text1"/>
        </w:rPr>
        <w:t>[on n’affecte pas de données à cette colonne au sein de cette ligne]</w:t>
      </w:r>
      <w:r w:rsidR="00626CBA">
        <w:rPr>
          <w:rFonts w:ascii="Comic Sans MS" w:hAnsi="Comic Sans MS" w:cs="Segoe UI Semibold"/>
          <w:b/>
          <w:color w:val="000000" w:themeColor="text1"/>
        </w:rPr>
        <w:t xml:space="preserve">, </w:t>
      </w:r>
      <w:r w:rsidR="00626CBA">
        <w:rPr>
          <w:rFonts w:ascii="Comic Sans MS" w:hAnsi="Comic Sans MS" w:cs="Segoe UI Semibold"/>
          <w:b/>
          <w:color w:val="000000" w:themeColor="text1"/>
        </w:rPr>
        <w:t>[on n’affecte pas de données à cette colonne au sein de cette ligne]</w:t>
      </w:r>
      <w:r w:rsidR="00626CBA">
        <w:rPr>
          <w:rFonts w:ascii="Comic Sans MS" w:hAnsi="Comic Sans MS" w:cs="Segoe UI Semibold"/>
          <w:b/>
          <w:color w:val="000000" w:themeColor="text1"/>
        </w:rPr>
        <w:t xml:space="preserv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xml:space="preserve"> », </w:t>
      </w:r>
      <w:r w:rsidR="00A94D82">
        <w:rPr>
          <w:rFonts w:ascii="Comic Sans MS" w:hAnsi="Comic Sans MS" w:cs="Segoe UI Semibold"/>
          <w:b/>
          <w:color w:val="000000" w:themeColor="text1"/>
        </w:rPr>
        <w:t>[on n’affecte pas de données à cette colonne au sein de cette ligne]</w:t>
      </w:r>
      <w:r w:rsidR="00A94D82">
        <w:rPr>
          <w:rFonts w:ascii="Comic Sans MS" w:hAnsi="Comic Sans MS" w:cs="Segoe UI Semibold"/>
          <w:b/>
          <w:color w:val="000000" w:themeColor="text1"/>
        </w:rPr>
        <w:t xml:space="preserve">, </w:t>
      </w:r>
      <w:r w:rsidR="00A94D82">
        <w:rPr>
          <w:rFonts w:ascii="Comic Sans MS" w:hAnsi="Comic Sans MS" w:cs="Segoe UI Semibold"/>
          <w:b/>
          <w:color w:val="000000" w:themeColor="text1"/>
        </w:rPr>
        <w:t>[on n’affecte pas de données à cette colonne au sein de cette ligne]</w:t>
      </w:r>
      <w:r w:rsidR="00A94D82">
        <w:rPr>
          <w:rFonts w:ascii="Comic Sans MS" w:hAnsi="Comic Sans MS" w:cs="Segoe UI Semibold"/>
          <w:b/>
          <w:color w:val="000000" w:themeColor="text1"/>
        </w:rPr>
        <w:t xml:space="preserv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BCD3EE" w14:textId="77777777" w:rsidR="003842A7" w:rsidRDefault="003842A7" w:rsidP="00307692">
      <w:r>
        <w:separator/>
      </w:r>
    </w:p>
  </w:endnote>
  <w:endnote w:type="continuationSeparator" w:id="0">
    <w:p w14:paraId="6EA9CE0A" w14:textId="77777777" w:rsidR="003842A7" w:rsidRDefault="003842A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6BE558" w14:textId="77777777" w:rsidR="003842A7" w:rsidRDefault="003842A7" w:rsidP="00307692">
      <w:r>
        <w:separator/>
      </w:r>
    </w:p>
  </w:footnote>
  <w:footnote w:type="continuationSeparator" w:id="0">
    <w:p w14:paraId="54A840ED" w14:textId="77777777" w:rsidR="003842A7" w:rsidRDefault="003842A7"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61B30"/>
    <w:rsid w:val="000624EB"/>
    <w:rsid w:val="00086100"/>
    <w:rsid w:val="000861DC"/>
    <w:rsid w:val="0009660F"/>
    <w:rsid w:val="000A6D6C"/>
    <w:rsid w:val="000E3268"/>
    <w:rsid w:val="001013C3"/>
    <w:rsid w:val="00154F18"/>
    <w:rsid w:val="001730CA"/>
    <w:rsid w:val="00191743"/>
    <w:rsid w:val="001921B8"/>
    <w:rsid w:val="001A02BE"/>
    <w:rsid w:val="001C6DA1"/>
    <w:rsid w:val="001F1B01"/>
    <w:rsid w:val="00202362"/>
    <w:rsid w:val="00205BF8"/>
    <w:rsid w:val="00216F10"/>
    <w:rsid w:val="00221082"/>
    <w:rsid w:val="002534DD"/>
    <w:rsid w:val="00255463"/>
    <w:rsid w:val="002618F1"/>
    <w:rsid w:val="0029504A"/>
    <w:rsid w:val="002A724D"/>
    <w:rsid w:val="002C33F1"/>
    <w:rsid w:val="002C4E63"/>
    <w:rsid w:val="002D32C1"/>
    <w:rsid w:val="002E53FD"/>
    <w:rsid w:val="00307533"/>
    <w:rsid w:val="00307692"/>
    <w:rsid w:val="00325137"/>
    <w:rsid w:val="00327748"/>
    <w:rsid w:val="00332B01"/>
    <w:rsid w:val="00336D61"/>
    <w:rsid w:val="003421C8"/>
    <w:rsid w:val="0035101B"/>
    <w:rsid w:val="00363E16"/>
    <w:rsid w:val="00364ADF"/>
    <w:rsid w:val="003842A7"/>
    <w:rsid w:val="003874D9"/>
    <w:rsid w:val="003B5121"/>
    <w:rsid w:val="00412B4A"/>
    <w:rsid w:val="004167A0"/>
    <w:rsid w:val="00461465"/>
    <w:rsid w:val="00470EC7"/>
    <w:rsid w:val="00472FC1"/>
    <w:rsid w:val="0051572E"/>
    <w:rsid w:val="00533C8D"/>
    <w:rsid w:val="00552A23"/>
    <w:rsid w:val="00552F3A"/>
    <w:rsid w:val="0056758C"/>
    <w:rsid w:val="0058332A"/>
    <w:rsid w:val="00590FC2"/>
    <w:rsid w:val="005D3226"/>
    <w:rsid w:val="005E6974"/>
    <w:rsid w:val="006001B1"/>
    <w:rsid w:val="00621351"/>
    <w:rsid w:val="00626CBA"/>
    <w:rsid w:val="0065536C"/>
    <w:rsid w:val="00690AD5"/>
    <w:rsid w:val="006A245E"/>
    <w:rsid w:val="006A7410"/>
    <w:rsid w:val="006B445E"/>
    <w:rsid w:val="006B4C69"/>
    <w:rsid w:val="006C3934"/>
    <w:rsid w:val="00705B49"/>
    <w:rsid w:val="007113F3"/>
    <w:rsid w:val="007126E9"/>
    <w:rsid w:val="00712D58"/>
    <w:rsid w:val="00726528"/>
    <w:rsid w:val="00763DC5"/>
    <w:rsid w:val="00784F87"/>
    <w:rsid w:val="00791867"/>
    <w:rsid w:val="007975A2"/>
    <w:rsid w:val="007B5AD8"/>
    <w:rsid w:val="007D0642"/>
    <w:rsid w:val="007D4249"/>
    <w:rsid w:val="007F5FB0"/>
    <w:rsid w:val="00842AC7"/>
    <w:rsid w:val="00851B18"/>
    <w:rsid w:val="0087101A"/>
    <w:rsid w:val="008766B9"/>
    <w:rsid w:val="00881A2C"/>
    <w:rsid w:val="008B29FC"/>
    <w:rsid w:val="008B4F54"/>
    <w:rsid w:val="008C564E"/>
    <w:rsid w:val="008C6791"/>
    <w:rsid w:val="00901EB1"/>
    <w:rsid w:val="00907377"/>
    <w:rsid w:val="009365EA"/>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26</Pages>
  <Words>2096</Words>
  <Characters>11528</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2020-11-02T15:36:00Z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