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bookmarkStart w:id="0" w:name="_GoBack"/>
      <w:bookmarkEnd w:id="0"/>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812AB" w14:textId="77777777" w:rsidR="00B66CD7" w:rsidRDefault="00B66CD7" w:rsidP="00307692">
      <w:r>
        <w:separator/>
      </w:r>
    </w:p>
  </w:endnote>
  <w:endnote w:type="continuationSeparator" w:id="0">
    <w:p w14:paraId="56A31190" w14:textId="77777777" w:rsidR="00B66CD7" w:rsidRDefault="00B66CD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7E4B2" w14:textId="77777777" w:rsidR="00B66CD7" w:rsidRDefault="00B66CD7" w:rsidP="00307692">
      <w:r>
        <w:separator/>
      </w:r>
    </w:p>
  </w:footnote>
  <w:footnote w:type="continuationSeparator" w:id="0">
    <w:p w14:paraId="30EB51D0" w14:textId="77777777" w:rsidR="00B66CD7" w:rsidRDefault="00B66CD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42A7"/>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26CBA"/>
    <w:rsid w:val="0065536C"/>
    <w:rsid w:val="00690AD5"/>
    <w:rsid w:val="006A245E"/>
    <w:rsid w:val="006A7410"/>
    <w:rsid w:val="006B445E"/>
    <w:rsid w:val="006B4C69"/>
    <w:rsid w:val="006C3934"/>
    <w:rsid w:val="00705B49"/>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66CD7"/>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2166</Words>
  <Characters>11919</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2020-11-09T14:04:00Z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