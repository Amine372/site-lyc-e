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text.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5E92A48" w:rsidR="007126E9" w:rsidRDefault="00BC50D3" w:rsidP="00C16617">
      <w:pPr>
        <w:jc w:val="center"/>
      </w:pPr>
      <w:r>
        <w:t>Dans la continuité du code précédent, on fait un input pour le mot de passe avec « mdp »  en nom, « password » en type et « Mot de passe » écr</w:t>
      </w:r>
      <w:bookmarkStart w:id="0" w:name="_GoBack"/>
      <w:bookmarkEnd w:id="0"/>
      <w:r>
        <w:t>it en font.</w:t>
      </w:r>
    </w:p>
    <w:p w14:paraId="6EA8E387" w14:textId="2688490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BBD0DA" w14:textId="77777777" w:rsidR="00C605A3" w:rsidRDefault="00C605A3" w:rsidP="00307692">
      <w:r>
        <w:separator/>
      </w:r>
    </w:p>
  </w:endnote>
  <w:endnote w:type="continuationSeparator" w:id="0">
    <w:p w14:paraId="2EF1C7BF" w14:textId="77777777" w:rsidR="00C605A3" w:rsidRDefault="00C605A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3A1DC5" w14:textId="77777777" w:rsidR="00C605A3" w:rsidRDefault="00C605A3" w:rsidP="00307692">
      <w:r>
        <w:separator/>
      </w:r>
    </w:p>
  </w:footnote>
  <w:footnote w:type="continuationSeparator" w:id="0">
    <w:p w14:paraId="39087174" w14:textId="77777777" w:rsidR="00C605A3" w:rsidRDefault="00C605A3"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0EB4"/>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84F1E"/>
    <w:rsid w:val="0029504A"/>
    <w:rsid w:val="002A724D"/>
    <w:rsid w:val="002B7320"/>
    <w:rsid w:val="002C33F1"/>
    <w:rsid w:val="002C4E63"/>
    <w:rsid w:val="002D32C1"/>
    <w:rsid w:val="002E53FD"/>
    <w:rsid w:val="002F34E9"/>
    <w:rsid w:val="002F436F"/>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02519"/>
    <w:rsid w:val="00403BAC"/>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05A3"/>
    <w:rsid w:val="00C667C3"/>
    <w:rsid w:val="00C9064C"/>
    <w:rsid w:val="00C941FD"/>
    <w:rsid w:val="00CB2A42"/>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2771</Words>
  <Characters>15241</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