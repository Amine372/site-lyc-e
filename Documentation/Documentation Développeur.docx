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Default="00F224D3" w:rsidP="00C16617">
      <w:pPr>
        <w:jc w:val="center"/>
      </w:pPr>
      <w:r>
        <w:t xml:space="preserve">Comme cette page sert à faire le pont en notre page internet et notre base de données, nous mettons des variables avec le </w:t>
      </w:r>
      <w:r w:rsidR="00C21846">
        <w:t>même</w:t>
      </w:r>
      <w:r>
        <w:t xml:space="preserve"> nom </w:t>
      </w:r>
      <w:r w:rsidR="00C21846">
        <w:t>que ce</w:t>
      </w:r>
      <w:r>
        <w:t xml:space="preserve"> que l’on doit avoir à traiter comme informations. On commence ce code en ouvrant la classe et en la nommant « Manager_User », n’</w:t>
      </w:r>
      <w:r w:rsidR="0051572E">
        <w:t>utiliser</w:t>
      </w:r>
      <w:r>
        <w:t xml:space="preserve"> qu’une seule classe par fichier, et en nommant le fichier et la classe avec le </w:t>
      </w:r>
      <w:r w:rsidR="0051572E">
        <w:t>même</w:t>
      </w:r>
      <w:r>
        <w:t xml:space="preserve"> nom. Tout ceci dans le plus strict respect des conventions.</w:t>
      </w:r>
      <w:r w:rsidR="00C21846">
        <w:t xml:space="preserve"> On fonde quatre attributs à savoir « nom », « </w:t>
      </w:r>
      <w:r w:rsidR="0051572E">
        <w:t>prénom</w:t>
      </w:r>
      <w:r w:rsidR="00C21846">
        <w:t xml:space="preserve"> », « email » et « mdp ». Ces attributs sont en privé, ils ne sont pas </w:t>
      </w:r>
      <w:r w:rsidR="0051572E">
        <w:t>accessibles</w:t>
      </w:r>
      <w:r w:rsidR="00C21846">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561011A0"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uttilise l’interface PHP Data Objects (PDO). Dans la première ligne de l’uttilisation de PDO, on instancie un nouvel orbjet : PDO, on informe que l’on travaille en local</w:t>
      </w:r>
      <w:r w:rsidR="00851B18">
        <w:t>, le nom de la base de données, en l’occurrence « projet_lycee », puis on communique le identifiants avec lesquels on interragit avec la base de données, ici avec le nom d’uttilisateur « root » et avec un mot de passe blanc.</w:t>
      </w:r>
      <w:bookmarkStart w:id="0" w:name="_GoBack"/>
      <w:bookmarkEnd w:id="0"/>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lastRenderedPageBreak/>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63C0B" w14:textId="77777777" w:rsidR="00BA4E96" w:rsidRDefault="00BA4E96" w:rsidP="00307692">
      <w:r>
        <w:separator/>
      </w:r>
    </w:p>
  </w:endnote>
  <w:endnote w:type="continuationSeparator" w:id="0">
    <w:p w14:paraId="1F5948B2" w14:textId="77777777" w:rsidR="00BA4E96" w:rsidRDefault="00BA4E9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70DBF" w14:textId="77777777" w:rsidR="00BA4E96" w:rsidRDefault="00BA4E96" w:rsidP="00307692">
      <w:r>
        <w:separator/>
      </w:r>
    </w:p>
  </w:footnote>
  <w:footnote w:type="continuationSeparator" w:id="0">
    <w:p w14:paraId="19B08534" w14:textId="77777777" w:rsidR="00BA4E96" w:rsidRDefault="00BA4E9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3E16"/>
    <w:rsid w:val="00364ADF"/>
    <w:rsid w:val="003874D9"/>
    <w:rsid w:val="003B5121"/>
    <w:rsid w:val="004167A0"/>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86C7D"/>
    <w:rsid w:val="00B939ED"/>
    <w:rsid w:val="00B94F6F"/>
    <w:rsid w:val="00B95C66"/>
    <w:rsid w:val="00BA4E9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1309</Words>
  <Characters>7204</Characters>
  <Application>Microsoft Office Word</Application>
  <DocSecurity>0</DocSecurity>
  <Lines>60</Lines>
  <Paragraphs>16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