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1A53C5A5" w:rsidR="00905874" w:rsidRDefault="00905874" w:rsidP="00C16617">
      <w:pPr>
        <w:jc w:val="center"/>
      </w:pPr>
      <w:r>
        <w:t>A la toute fin, on importe les fichiers en javascripts nécéssaires. En l’occurrence : « jquery.min.js », « popper .js», « bootstrap.min.js » et « slick.min.js ».</w:t>
      </w:r>
      <w:r w:rsidR="00B84459">
        <w:t xml:space="preserve"> Après cela, on ferme la balise &lt;body&gt; qui permet d’insérer dans le cor^ps de la page, puis on ferme completement le code avec la balise &lt;/html&gt;.</w:t>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lastRenderedPageBreak/>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lastRenderedPageBreak/>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4808CF" w14:textId="77777777" w:rsidR="00E317C4" w:rsidRDefault="00E317C4" w:rsidP="00307692">
      <w:r>
        <w:separator/>
      </w:r>
    </w:p>
  </w:endnote>
  <w:endnote w:type="continuationSeparator" w:id="0">
    <w:p w14:paraId="293DF46B" w14:textId="77777777" w:rsidR="00E317C4" w:rsidRDefault="00E317C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A135E" w14:textId="77777777" w:rsidR="00E317C4" w:rsidRDefault="00E317C4" w:rsidP="00307692">
      <w:r>
        <w:separator/>
      </w:r>
    </w:p>
  </w:footnote>
  <w:footnote w:type="continuationSeparator" w:id="0">
    <w:p w14:paraId="371B43BA" w14:textId="77777777" w:rsidR="00E317C4" w:rsidRDefault="00E317C4"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17A53"/>
    <w:rsid w:val="00621351"/>
    <w:rsid w:val="00621680"/>
    <w:rsid w:val="00626CBA"/>
    <w:rsid w:val="0065536C"/>
    <w:rsid w:val="006576ED"/>
    <w:rsid w:val="00667CB6"/>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A622E"/>
    <w:rsid w:val="00DE0BE0"/>
    <w:rsid w:val="00DE4713"/>
    <w:rsid w:val="00DE4D60"/>
    <w:rsid w:val="00DF5196"/>
    <w:rsid w:val="00E150B7"/>
    <w:rsid w:val="00E317C4"/>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3024</Words>
  <Characters>16634</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2020-12-11T19:51:00Z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