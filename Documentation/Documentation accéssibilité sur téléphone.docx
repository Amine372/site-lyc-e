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Pr="00BC5ECA" w:rsidRDefault="00252969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16BF17" w14:textId="77777777" w:rsidR="00907ABC" w:rsidRDefault="00907ABC" w:rsidP="00307692">
      <w:r>
        <w:separator/>
      </w:r>
    </w:p>
  </w:endnote>
  <w:endnote w:type="continuationSeparator" w:id="0">
    <w:p w14:paraId="1DA251C4" w14:textId="77777777" w:rsidR="00907ABC" w:rsidRDefault="00907ABC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3B4E9" w14:textId="77777777" w:rsidR="00907ABC" w:rsidRDefault="00907ABC" w:rsidP="00307692">
      <w:r>
        <w:separator/>
      </w:r>
    </w:p>
  </w:footnote>
  <w:footnote w:type="continuationSeparator" w:id="0">
    <w:p w14:paraId="24C6078D" w14:textId="77777777" w:rsidR="00907ABC" w:rsidRDefault="00907ABC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07ABC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