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lycée,  sur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8FD719B" w:rsidR="0051699E" w:rsidRDefault="0051699E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Au bas de cette page, figure l’API Google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Maps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qui localise l’établissement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. Il faut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utiliser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 les deux doigts pour naviguer sur la carte, elle est parfaitement adaptée à tous les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dimensions d’écran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013C41FA" w:rsidR="00394C2B" w:rsidRDefault="00394C2B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Cette page est accessible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lorsque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l’on clique sur la page de connexion, dans 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menu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déroulant de la barre de navigation.</w:t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0A1620" w14:textId="77777777" w:rsidR="0000394E" w:rsidRDefault="0000394E" w:rsidP="00307692">
      <w:r>
        <w:separator/>
      </w:r>
    </w:p>
  </w:endnote>
  <w:endnote w:type="continuationSeparator" w:id="0">
    <w:p w14:paraId="2D8D8E33" w14:textId="77777777" w:rsidR="0000394E" w:rsidRDefault="0000394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800B20" w14:textId="77777777" w:rsidR="0000394E" w:rsidRDefault="0000394E" w:rsidP="00307692">
      <w:r>
        <w:separator/>
      </w:r>
    </w:p>
  </w:footnote>
  <w:footnote w:type="continuationSeparator" w:id="0">
    <w:p w14:paraId="4B0CF02F" w14:textId="77777777" w:rsidR="0000394E" w:rsidRDefault="0000394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394E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546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2020-12-11T18:52:00Z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