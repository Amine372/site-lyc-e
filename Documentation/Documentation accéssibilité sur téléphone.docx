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26D40CC9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A25B7" w14:textId="77777777" w:rsidR="008D6E4D" w:rsidRDefault="008D6E4D" w:rsidP="00307692">
      <w:r>
        <w:separator/>
      </w:r>
    </w:p>
  </w:endnote>
  <w:endnote w:type="continuationSeparator" w:id="0">
    <w:p w14:paraId="23A79FC6" w14:textId="77777777" w:rsidR="008D6E4D" w:rsidRDefault="008D6E4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2BA72F" w14:textId="77777777" w:rsidR="008D6E4D" w:rsidRDefault="008D6E4D" w:rsidP="00307692">
      <w:r>
        <w:separator/>
      </w:r>
    </w:p>
  </w:footnote>
  <w:footnote w:type="continuationSeparator" w:id="0">
    <w:p w14:paraId="3F684EF4" w14:textId="77777777" w:rsidR="008D6E4D" w:rsidRDefault="008D6E4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D6E4D"/>
    <w:rsid w:val="008F7FFB"/>
    <w:rsid w:val="00901EB1"/>
    <w:rsid w:val="00907377"/>
    <w:rsid w:val="00915E0A"/>
    <w:rsid w:val="00916B9C"/>
    <w:rsid w:val="009365EA"/>
    <w:rsid w:val="00941A7C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923F0"/>
    <w:rsid w:val="00A94D82"/>
    <w:rsid w:val="00AA04D5"/>
    <w:rsid w:val="00AA0CCD"/>
    <w:rsid w:val="00AA671E"/>
    <w:rsid w:val="00AC0341"/>
    <w:rsid w:val="00AC32BB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18</Pages>
  <Words>399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2020-12-11T18:12:00Z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