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>Au bas de cette page, figure l’API Google Maps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0477BA23" w:rsidR="005333A0" w:rsidRDefault="00AD0A79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37EE9">
        <w:rPr>
          <w:rFonts w:ascii="Comic Sans MS" w:hAnsi="Comic Sans MS" w:cs="Segoe UI Semibold"/>
          <w:b/>
          <w:color w:val="000000" w:themeColor="text1"/>
        </w:rPr>
        <w:t xml:space="preserve">Cette page est programmée en CSS, elle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sert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à l’adaptation aux 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dimensions</w:t>
      </w:r>
      <w:r w:rsidRPr="00937EE9">
        <w:rPr>
          <w:rFonts w:ascii="Comic Sans MS" w:hAnsi="Comic Sans MS" w:cs="Segoe UI Semibold"/>
          <w:b/>
          <w:color w:val="000000" w:themeColor="text1"/>
        </w:rPr>
        <w:t xml:space="preserve"> de l’appareils de l’</w:t>
      </w:r>
      <w:r w:rsidR="00C53AD0" w:rsidRPr="00937EE9">
        <w:rPr>
          <w:rFonts w:ascii="Comic Sans MS" w:hAnsi="Comic Sans MS" w:cs="Segoe UI Semibold"/>
          <w:b/>
          <w:color w:val="000000" w:themeColor="text1"/>
        </w:rPr>
        <w:t>utilisateur</w:t>
      </w:r>
      <w:r w:rsidRPr="00937EE9">
        <w:rPr>
          <w:rFonts w:ascii="Comic Sans MS" w:hAnsi="Comic Sans MS" w:cs="Segoe UI Semibold"/>
          <w:b/>
          <w:color w:val="000000" w:themeColor="text1"/>
        </w:rPr>
        <w:t>.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Elle adapte le design de chaque </w:t>
      </w:r>
      <w:r w:rsidR="00DD603B" w:rsidRPr="00937EE9">
        <w:rPr>
          <w:rFonts w:ascii="Comic Sans MS" w:hAnsi="Comic Sans MS" w:cs="Segoe UI Semibold"/>
          <w:b/>
          <w:color w:val="000000" w:themeColor="text1"/>
        </w:rPr>
        <w:t>élément</w:t>
      </w:r>
      <w:r w:rsidR="00435E84" w:rsidRPr="00937EE9">
        <w:rPr>
          <w:rFonts w:ascii="Comic Sans MS" w:hAnsi="Comic Sans MS" w:cs="Segoe UI Semibold"/>
          <w:b/>
          <w:color w:val="000000" w:themeColor="text1"/>
        </w:rPr>
        <w:t xml:space="preserve"> d’une page, en fonction de ses dimensions.</w:t>
      </w:r>
    </w:p>
    <w:p w14:paraId="002C7236" w14:textId="4A76FF37" w:rsidR="00B22E6A" w:rsidRDefault="00B22E6A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01645D9" wp14:editId="31825E37">
            <wp:extent cx="2343150" cy="390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CD2D" w14:textId="1905B173" w:rsidR="00CC01E2" w:rsidRDefault="00CC01E2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4B4BEDB1" wp14:editId="3AEA6F7A">
            <wp:extent cx="2790825" cy="4572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415A" w14:textId="36E28B8E" w:rsidR="0093557E" w:rsidRPr="00937EE9" w:rsidRDefault="0093557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>
        <w:rPr>
          <w:noProof/>
        </w:rPr>
        <w:drawing>
          <wp:inline distT="0" distB="0" distL="0" distR="0" wp14:anchorId="2C10A8BE" wp14:editId="162658EB">
            <wp:extent cx="2305050" cy="5238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57E" w:rsidRPr="00937EE9" w:rsidSect="00DE4713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3AE2F6" w14:textId="77777777" w:rsidR="008C7DFD" w:rsidRDefault="008C7DFD" w:rsidP="00307692">
      <w:r>
        <w:separator/>
      </w:r>
    </w:p>
  </w:endnote>
  <w:endnote w:type="continuationSeparator" w:id="0">
    <w:p w14:paraId="5C9A2208" w14:textId="77777777" w:rsidR="008C7DFD" w:rsidRDefault="008C7DF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E8F9CA" w14:textId="77777777" w:rsidR="008C7DFD" w:rsidRDefault="008C7DFD" w:rsidP="00307692">
      <w:r>
        <w:separator/>
      </w:r>
    </w:p>
  </w:footnote>
  <w:footnote w:type="continuationSeparator" w:id="0">
    <w:p w14:paraId="313D4CDE" w14:textId="77777777" w:rsidR="008C7DFD" w:rsidRDefault="008C7DF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C7DFD"/>
    <w:rsid w:val="008D4C37"/>
    <w:rsid w:val="008F7FFB"/>
    <w:rsid w:val="00901EB1"/>
    <w:rsid w:val="00907377"/>
    <w:rsid w:val="00915E0A"/>
    <w:rsid w:val="00916B9C"/>
    <w:rsid w:val="0093557E"/>
    <w:rsid w:val="009365EA"/>
    <w:rsid w:val="00937EE9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22E6A"/>
    <w:rsid w:val="00B357CC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01E2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D603B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626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