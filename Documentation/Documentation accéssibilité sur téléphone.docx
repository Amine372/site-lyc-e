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5EE2AC03" w:rsidR="005333A0" w:rsidRPr="00937EE9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sectPr w:rsidR="005333A0" w:rsidRPr="00937EE9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73DF54" w14:textId="77777777" w:rsidR="005A0886" w:rsidRDefault="005A0886" w:rsidP="00307692">
      <w:r>
        <w:separator/>
      </w:r>
    </w:p>
  </w:endnote>
  <w:endnote w:type="continuationSeparator" w:id="0">
    <w:p w14:paraId="16F3EC08" w14:textId="77777777" w:rsidR="005A0886" w:rsidRDefault="005A088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B9B58" w14:textId="77777777" w:rsidR="005A0886" w:rsidRDefault="005A0886" w:rsidP="00307692">
      <w:r>
        <w:separator/>
      </w:r>
    </w:p>
  </w:footnote>
  <w:footnote w:type="continuationSeparator" w:id="0">
    <w:p w14:paraId="306D6C4D" w14:textId="77777777" w:rsidR="005A0886" w:rsidRDefault="005A088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0886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626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