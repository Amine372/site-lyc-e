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6B825B87" w:rsidR="00B86C7D" w:rsidRPr="008A31C7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295E7C1E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4C9D" w14:textId="3A9B029E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238BF4" wp14:editId="38BCEF40">
            <wp:extent cx="3924300" cy="6810375"/>
            <wp:effectExtent l="0" t="0" r="0" b="9525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087" w14:textId="60B0FA22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D115" w14:textId="6DF2A378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8C4AA7" wp14:editId="6718E13A">
            <wp:extent cx="3962400" cy="6838950"/>
            <wp:effectExtent l="0" t="0" r="0" b="0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240A" w14:textId="2A902086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84B3" w14:textId="1A0A193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1816486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942" w14:textId="29EF779D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392C4D4" wp14:editId="3095B75B">
            <wp:extent cx="3924300" cy="6143625"/>
            <wp:effectExtent l="0" t="0" r="0" b="9525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FCF" w14:textId="2039DFB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029" w14:textId="56F9CFF7" w:rsidR="006D256C" w:rsidRDefault="006D256C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Annonces</w:t>
      </w:r>
    </w:p>
    <w:p w14:paraId="48AC15F7" w14:textId="545FCD4B" w:rsidR="00C52510" w:rsidRDefault="00C52510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9339D9" wp14:editId="1B1F01B1">
            <wp:extent cx="3943350" cy="6858000"/>
            <wp:effectExtent l="0" t="0" r="0" b="0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>
        <w:rPr>
          <w:rFonts w:ascii="Segoe UI Black" w:hAnsi="Segoe UI Black" w:cs="Segoe UI Semibold"/>
          <w:color w:val="AFCA0B"/>
          <w:sz w:val="44"/>
          <w:szCs w:val="44"/>
        </w:rPr>
        <w:t>.Page D</w:t>
      </w:r>
      <w:r>
        <w:rPr>
          <w:rFonts w:ascii="Segoe UI Black" w:hAnsi="Segoe UI Black" w:cs="Segoe UI Semibold"/>
          <w:color w:val="AFCA0B"/>
          <w:sz w:val="44"/>
          <w:szCs w:val="44"/>
        </w:rPr>
        <w:t>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13A750" w14:textId="77777777" w:rsidR="00916B9C" w:rsidRDefault="00916B9C" w:rsidP="00307692">
      <w:r>
        <w:separator/>
      </w:r>
    </w:p>
  </w:endnote>
  <w:endnote w:type="continuationSeparator" w:id="0">
    <w:p w14:paraId="1E24F066" w14:textId="77777777" w:rsidR="00916B9C" w:rsidRDefault="00916B9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05A489" w14:textId="77777777" w:rsidR="00916B9C" w:rsidRDefault="00916B9C" w:rsidP="00307692">
      <w:r>
        <w:separator/>
      </w:r>
    </w:p>
  </w:footnote>
  <w:footnote w:type="continuationSeparator" w:id="0">
    <w:p w14:paraId="5A9FDC36" w14:textId="77777777" w:rsidR="00916B9C" w:rsidRDefault="00916B9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1AB5"/>
    <w:rsid w:val="001D7187"/>
    <w:rsid w:val="001E3E2A"/>
    <w:rsid w:val="001F1B01"/>
    <w:rsid w:val="00202362"/>
    <w:rsid w:val="00205BF8"/>
    <w:rsid w:val="00216F10"/>
    <w:rsid w:val="00221082"/>
    <w:rsid w:val="002303E5"/>
    <w:rsid w:val="00240EC7"/>
    <w:rsid w:val="002534DD"/>
    <w:rsid w:val="00255463"/>
    <w:rsid w:val="002618F1"/>
    <w:rsid w:val="0027114E"/>
    <w:rsid w:val="00284F1E"/>
    <w:rsid w:val="0029504A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61465"/>
    <w:rsid w:val="00470EC7"/>
    <w:rsid w:val="0047244A"/>
    <w:rsid w:val="00472FC1"/>
    <w:rsid w:val="00485F5F"/>
    <w:rsid w:val="0048740C"/>
    <w:rsid w:val="004B0B7C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16B9C"/>
    <w:rsid w:val="009365EA"/>
    <w:rsid w:val="00941A7C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51F62"/>
    <w:rsid w:val="00A62252"/>
    <w:rsid w:val="00A646C3"/>
    <w:rsid w:val="00A74D64"/>
    <w:rsid w:val="00A77D58"/>
    <w:rsid w:val="00A923F0"/>
    <w:rsid w:val="00A94D82"/>
    <w:rsid w:val="00AA04D5"/>
    <w:rsid w:val="00AA671E"/>
    <w:rsid w:val="00AC0341"/>
    <w:rsid w:val="00AC32BB"/>
    <w:rsid w:val="00AF3316"/>
    <w:rsid w:val="00AF7742"/>
    <w:rsid w:val="00B02B95"/>
    <w:rsid w:val="00B118A9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2786D"/>
    <w:rsid w:val="00D328AD"/>
    <w:rsid w:val="00D45712"/>
    <w:rsid w:val="00D466CB"/>
    <w:rsid w:val="00D66733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224D3"/>
    <w:rsid w:val="00F40A20"/>
    <w:rsid w:val="00F43042"/>
    <w:rsid w:val="00F62BCF"/>
    <w:rsid w:val="00F8101C"/>
    <w:rsid w:val="00FA4A9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18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2020-12-11T15:42:00Z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