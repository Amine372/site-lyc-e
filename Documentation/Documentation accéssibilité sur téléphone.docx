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15646079" w:rsidR="00F142C8" w:rsidRPr="008A31C7" w:rsidRDefault="00F142C8" w:rsidP="008A31C7">
      <w:pPr>
        <w:spacing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C’est la page Index, la photo du lycée est aussi adaptée, le logo y est au centre. Comme sur la version ordinateur, on trouve trois boutons pour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au site du </w:t>
      </w:r>
      <w:proofErr w:type="gramStart"/>
      <w:r>
        <w:rPr>
          <w:sz w:val="44"/>
          <w:szCs w:val="44"/>
        </w:rPr>
        <w:t>lycée,  sur</w:t>
      </w:r>
      <w:proofErr w:type="gramEnd"/>
      <w:r>
        <w:rPr>
          <w:sz w:val="44"/>
          <w:szCs w:val="44"/>
        </w:rPr>
        <w:t xml:space="preserve"> sa page Facebook, ainsi que sur sa chaine </w:t>
      </w:r>
      <w:proofErr w:type="spellStart"/>
      <w:r>
        <w:rPr>
          <w:sz w:val="44"/>
          <w:szCs w:val="44"/>
        </w:rPr>
        <w:t>youtube</w:t>
      </w:r>
      <w:proofErr w:type="spellEnd"/>
      <w:r>
        <w:rPr>
          <w:sz w:val="44"/>
          <w:szCs w:val="44"/>
        </w:rPr>
        <w:t xml:space="preserve">. </w:t>
      </w:r>
      <w:proofErr w:type="spellStart"/>
      <w:r>
        <w:rPr>
          <w:sz w:val="44"/>
          <w:szCs w:val="44"/>
        </w:rPr>
        <w:t>Séparemment</w:t>
      </w:r>
      <w:proofErr w:type="spellEnd"/>
      <w:r>
        <w:rPr>
          <w:sz w:val="44"/>
          <w:szCs w:val="44"/>
        </w:rPr>
        <w:t xml:space="preserve"> de ces trois boutons, on peut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Default="00A20ED0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adaptation se fait sur la longueur de la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>page. Il y a deux rubrique « 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Présentation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et « image ». Ici, on voit 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l’onglet «</w:t>
      </w:r>
      <w:r>
        <w:rPr>
          <w:rFonts w:ascii="Segoe UI Black" w:hAnsi="Segoe UI Black" w:cs="Segoe UI Semibold"/>
          <w:color w:val="AFCA0B"/>
          <w:sz w:val="44"/>
          <w:szCs w:val="44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812" w14:textId="69B24D84" w:rsidR="00252969" w:rsidRDefault="00252969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Le bouton qui redirige</w:t>
      </w:r>
      <w:r w:rsidR="005E6EAD">
        <w:rPr>
          <w:rFonts w:ascii="Segoe UI Black" w:hAnsi="Segoe UI Black" w:cs="Segoe UI Semibold"/>
          <w:color w:val="AFCA0B"/>
          <w:sz w:val="44"/>
          <w:szCs w:val="44"/>
        </w:rPr>
        <w:t xml:space="preserve"> vers la page de contact est « Contactez-nous ! »</w:t>
      </w:r>
      <w:r w:rsidR="001D76D9">
        <w:rPr>
          <w:rFonts w:ascii="Segoe UI Black" w:hAnsi="Segoe UI Black" w:cs="Segoe UI Semibold"/>
          <w:color w:val="AFCA0B"/>
          <w:sz w:val="44"/>
          <w:szCs w:val="44"/>
        </w:rPr>
        <w:t xml:space="preserve">. Initialement, il était en haut à droite de la page, mais dans cette version adaptée, </w:t>
      </w:r>
      <w:r w:rsidR="00FB1BF6">
        <w:rPr>
          <w:rFonts w:ascii="Segoe UI Black" w:hAnsi="Segoe UI Black" w:cs="Segoe UI Semibold"/>
          <w:color w:val="AFCA0B"/>
          <w:sz w:val="44"/>
          <w:szCs w:val="44"/>
        </w:rPr>
        <w:t>il est mis en bas à droite. En effet, la version responsive est très condensée en haut de la page d’où l’intérêt de déplacer ce bouton.</w:t>
      </w:r>
      <w:r w:rsidR="00D13EB9">
        <w:rPr>
          <w:rFonts w:ascii="Segoe UI Black" w:hAnsi="Segoe UI Black" w:cs="Segoe UI Semibold"/>
          <w:color w:val="AFCA0B"/>
          <w:sz w:val="44"/>
          <w:szCs w:val="44"/>
        </w:rPr>
        <w:t xml:space="preserve"> Le pied de page, comprends uniquement la licence Copyright.</w:t>
      </w:r>
    </w:p>
    <w:p w14:paraId="0078D115" w14:textId="7C686436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9B8F25A" w14:textId="77777777" w:rsidR="00B15EB8" w:rsidRDefault="00B15EB8" w:rsidP="0041545B">
      <w:pPr>
        <w:spacing w:line="259" w:lineRule="auto"/>
        <w:jc w:val="center"/>
        <w:rPr>
          <w:noProof/>
        </w:rPr>
      </w:pP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Pr="00B66E69" w:rsidRDefault="00962FC1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6E69">
        <w:rPr>
          <w:rFonts w:ascii="Comic Sans MS" w:hAnsi="Comic Sans MS" w:cs="Segoe UI Semibold"/>
          <w:b/>
          <w:color w:val="000000" w:themeColor="text1"/>
        </w:rPr>
        <w:t>Voici la rubrique « Images ». On remarque là aussi que la longueur a été rentabilisée, ainsi, il faut descendre pour voir l’</w:t>
      </w:r>
      <w:r w:rsidR="00F23392" w:rsidRPr="00B66E69">
        <w:rPr>
          <w:rFonts w:ascii="Comic Sans MS" w:hAnsi="Comic Sans MS" w:cs="Segoe UI Semibold"/>
          <w:b/>
          <w:color w:val="000000" w:themeColor="text1"/>
        </w:rPr>
        <w:t>entièreté</w:t>
      </w:r>
      <w:r w:rsidRPr="00B66E69">
        <w:rPr>
          <w:rFonts w:ascii="Comic Sans MS" w:hAnsi="Comic Sans MS" w:cs="Segoe UI Semibold"/>
          <w:b/>
          <w:color w:val="000000" w:themeColor="text1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Pr="00E51CA3" w:rsidRDefault="00B15EB8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lastRenderedPageBreak/>
        <w:t>Toujours dans la barre de navigation,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 w:rsidRPr="00E51CA3">
        <w:rPr>
          <w:rFonts w:ascii="Comic Sans MS" w:hAnsi="Comic Sans MS" w:cs="Segoe UI Semibold"/>
          <w:b/>
          <w:color w:val="000000" w:themeColor="text1"/>
        </w:rPr>
        <w:t>vue-là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Pr="00B1059E" w:rsidRDefault="001D0988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>La page « 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Evènements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 » s’affiche de la sorte. A la différence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cependant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que chaque annonce est dans un rectangle, au lieu d’une bulle. Là aussi, l’écran étant plus étroit, les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évènements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s’affichent de sorte à ce que l’on ne voit pas tout entier sur l’écran.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Pr="00B1059E" w:rsidRDefault="002A2FB4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 w:rsidRPr="00B1059E">
        <w:rPr>
          <w:rFonts w:ascii="Comic Sans MS" w:hAnsi="Comic Sans MS" w:cs="Segoe UI Semibold"/>
          <w:b/>
          <w:color w:val="000000" w:themeColor="text1"/>
        </w:rPr>
        <w:t>même</w:t>
      </w:r>
      <w:r w:rsidRPr="00B1059E">
        <w:rPr>
          <w:rFonts w:ascii="Comic Sans MS" w:hAnsi="Comic Sans MS" w:cs="Segoe UI Semibold"/>
          <w:b/>
          <w:color w:val="000000" w:themeColor="text1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Pr="00081402" w:rsidRDefault="00A827C1" w:rsidP="004D0CA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081402">
        <w:rPr>
          <w:rFonts w:ascii="Comic Sans MS" w:hAnsi="Comic Sans MS" w:cs="Segoe UI Semibold"/>
          <w:b/>
          <w:color w:val="000000" w:themeColor="text1"/>
        </w:rPr>
        <w:lastRenderedPageBreak/>
        <w:t>La page « Annonce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 »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se présente de la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même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manière que la version originale. La largeur étant moins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sollicitée</w:t>
      </w:r>
      <w:r w:rsidRPr="00081402">
        <w:rPr>
          <w:rFonts w:ascii="Comic Sans MS" w:hAnsi="Comic Sans MS" w:cs="Segoe UI Semibold"/>
          <w:b/>
          <w:color w:val="000000" w:themeColor="text1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Pr="00E53D33" w:rsidRDefault="004168C5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3D33">
        <w:rPr>
          <w:rFonts w:ascii="Comic Sans MS" w:hAnsi="Comic Sans MS" w:cs="Segoe UI Semibold"/>
          <w:b/>
          <w:color w:val="000000" w:themeColor="text1"/>
        </w:rPr>
        <w:t>Voici le pop-up qui s’ouvre quand on clique sur « Ajouter une offre d’emploi ».</w:t>
      </w:r>
      <w:r w:rsidR="00AC79F7" w:rsidRPr="00E53D33">
        <w:rPr>
          <w:rFonts w:ascii="Comic Sans MS" w:hAnsi="Comic Sans MS" w:cs="Segoe UI Semibold"/>
          <w:b/>
          <w:color w:val="000000" w:themeColor="text1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Pr="00BD3F03" w:rsidRDefault="006D7FC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3F03">
        <w:rPr>
          <w:rFonts w:ascii="Comic Sans MS" w:hAnsi="Comic Sans MS" w:cs="Segoe UI Semibold"/>
          <w:b/>
          <w:color w:val="000000" w:themeColor="text1"/>
        </w:rPr>
        <w:t>La page « Conta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>ct 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» 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été séparée du logo central sur la photo du lycée. </w:t>
      </w:r>
      <w:proofErr w:type="gramStart"/>
      <w:r w:rsidR="009526B3" w:rsidRPr="00BD3F03">
        <w:rPr>
          <w:rFonts w:ascii="Comic Sans MS" w:hAnsi="Comic Sans MS" w:cs="Segoe UI Semibold"/>
          <w:b/>
          <w:color w:val="000000" w:themeColor="text1"/>
        </w:rPr>
        <w:t>La largeur suffisant</w:t>
      </w:r>
      <w:proofErr w:type="gramEnd"/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amplement, le formulaire de contact tiens sur la page, il y a une bande ou les coordonnées de l’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établissement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B9BE897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 xml:space="preserve">Au bas de cette page, figure l’API Google </w:t>
      </w:r>
      <w:proofErr w:type="spellStart"/>
      <w:r w:rsidRPr="007659C9">
        <w:rPr>
          <w:rFonts w:ascii="Comic Sans MS" w:hAnsi="Comic Sans MS" w:cs="Segoe UI Semibold"/>
          <w:b/>
          <w:color w:val="000000" w:themeColor="text1"/>
        </w:rPr>
        <w:t>Maps</w:t>
      </w:r>
      <w:proofErr w:type="spellEnd"/>
      <w:r w:rsidRPr="007659C9">
        <w:rPr>
          <w:rFonts w:ascii="Comic Sans MS" w:hAnsi="Comic Sans MS" w:cs="Segoe UI Semibold"/>
          <w:b/>
          <w:color w:val="000000" w:themeColor="text1"/>
        </w:rPr>
        <w:t xml:space="preserve">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tou</w:t>
      </w:r>
      <w:r w:rsidR="00C02E4B">
        <w:rPr>
          <w:rFonts w:ascii="Comic Sans MS" w:hAnsi="Comic Sans MS" w:cs="Segoe UI Semibold"/>
          <w:b/>
          <w:color w:val="000000" w:themeColor="text1"/>
        </w:rPr>
        <w:t>tes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 d’écran</w:t>
      </w:r>
      <w:r w:rsidR="00C02E4B">
        <w:rPr>
          <w:rFonts w:ascii="Comic Sans MS" w:hAnsi="Comic Sans MS" w:cs="Segoe UI Semibold"/>
          <w:b/>
          <w:color w:val="000000" w:themeColor="text1"/>
        </w:rPr>
        <w:t>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CD21D5" w14:textId="77777777" w:rsidR="00F82624" w:rsidRDefault="00F82624" w:rsidP="00307692">
      <w:r>
        <w:separator/>
      </w:r>
    </w:p>
  </w:endnote>
  <w:endnote w:type="continuationSeparator" w:id="0">
    <w:p w14:paraId="57AFD64C" w14:textId="77777777" w:rsidR="00F82624" w:rsidRDefault="00F82624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9BF367" w14:textId="77777777" w:rsidR="00F82624" w:rsidRDefault="00F82624" w:rsidP="00307692">
      <w:r>
        <w:separator/>
      </w:r>
    </w:p>
  </w:footnote>
  <w:footnote w:type="continuationSeparator" w:id="0">
    <w:p w14:paraId="07DD59AE" w14:textId="77777777" w:rsidR="00F82624" w:rsidRDefault="00F82624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1402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7114E"/>
    <w:rsid w:val="00284F1E"/>
    <w:rsid w:val="0029504A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65EA"/>
    <w:rsid w:val="00941A7C"/>
    <w:rsid w:val="00943499"/>
    <w:rsid w:val="009526B3"/>
    <w:rsid w:val="00962FC1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F3316"/>
    <w:rsid w:val="00AF7742"/>
    <w:rsid w:val="00B02B95"/>
    <w:rsid w:val="00B1059E"/>
    <w:rsid w:val="00B118A9"/>
    <w:rsid w:val="00B15EB8"/>
    <w:rsid w:val="00B3766B"/>
    <w:rsid w:val="00B51E01"/>
    <w:rsid w:val="00B5216A"/>
    <w:rsid w:val="00B57DF6"/>
    <w:rsid w:val="00B66E69"/>
    <w:rsid w:val="00B86C7D"/>
    <w:rsid w:val="00B939ED"/>
    <w:rsid w:val="00B94F6F"/>
    <w:rsid w:val="00B95C66"/>
    <w:rsid w:val="00BB63B2"/>
    <w:rsid w:val="00BC50D3"/>
    <w:rsid w:val="00BD3F03"/>
    <w:rsid w:val="00BD4C13"/>
    <w:rsid w:val="00BD6711"/>
    <w:rsid w:val="00BD7F04"/>
    <w:rsid w:val="00BE50E2"/>
    <w:rsid w:val="00BE6A32"/>
    <w:rsid w:val="00BF0E26"/>
    <w:rsid w:val="00BF3933"/>
    <w:rsid w:val="00BF6C9A"/>
    <w:rsid w:val="00C02E4B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D72C5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1CA3"/>
    <w:rsid w:val="00E52FAA"/>
    <w:rsid w:val="00E53D33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82624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14</Pages>
  <Words>597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