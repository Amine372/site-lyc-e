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1F031929"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lapage. Il y a deux rubrique « Presentation » et « image ». Ici, on voit l’onglet  « Présentation », dont tout le contenu est adapté sur la longueur.</w:t>
      </w:r>
    </w:p>
    <w:p w14:paraId="28CC4C9D" w14:textId="3A9B029E" w:rsidR="008A31C7"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2238BF4" wp14:editId="38BCEF40">
            <wp:extent cx="3924300" cy="6810375"/>
            <wp:effectExtent l="0" t="0" r="0" b="9525"/>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6810375"/>
                    </a:xfrm>
                    <a:prstGeom prst="rect">
                      <a:avLst/>
                    </a:prstGeom>
                  </pic:spPr>
                </pic:pic>
              </a:graphicData>
            </a:graphic>
          </wp:inline>
        </w:drawing>
      </w:r>
    </w:p>
    <w:p w14:paraId="67C03087" w14:textId="60B0FA22"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6848475"/>
                    </a:xfrm>
                    <a:prstGeom prst="rect">
                      <a:avLst/>
                    </a:prstGeom>
                  </pic:spPr>
                </pic:pic>
              </a:graphicData>
            </a:graphic>
          </wp:inline>
        </w:drawing>
      </w:r>
    </w:p>
    <w:p w14:paraId="0078D115" w14:textId="6DF2A378" w:rsidR="0027114E" w:rsidRDefault="0027114E"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8C4AA7" wp14:editId="6718E13A">
            <wp:extent cx="3962400" cy="6838950"/>
            <wp:effectExtent l="0" t="0" r="0" b="0"/>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1076240A" w14:textId="2A902086"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6886575"/>
                    </a:xfrm>
                    <a:prstGeom prst="rect">
                      <a:avLst/>
                    </a:prstGeom>
                  </pic:spPr>
                </pic:pic>
              </a:graphicData>
            </a:graphic>
          </wp:inline>
        </w:drawing>
      </w:r>
    </w:p>
    <w:p w14:paraId="763C84B3" w14:textId="1A0A1930" w:rsidR="00CE55F5" w:rsidRDefault="00CE55F5" w:rsidP="0041545B">
      <w:pPr>
        <w:spacing w:line="259" w:lineRule="auto"/>
        <w:jc w:val="center"/>
        <w:rPr>
          <w:rFonts w:ascii="Segoe UI Black" w:hAnsi="Segoe UI Black" w:cs="Segoe UI Semibold"/>
          <w:color w:val="AFCA0B"/>
          <w:sz w:val="44"/>
          <w:szCs w:val="44"/>
        </w:rPr>
      </w:pPr>
      <w:r>
        <w:rPr>
          <w:noProof/>
        </w:rPr>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2038350"/>
                    </a:xfrm>
                    <a:prstGeom prst="rect">
                      <a:avLst/>
                    </a:prstGeom>
                  </pic:spPr>
                </pic:pic>
              </a:graphicData>
            </a:graphic>
          </wp:inline>
        </w:drawing>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9"/>
      <w:headerReference w:type="default" r:id="rId30"/>
      <w:footerReference w:type="even" r:id="rId31"/>
      <w:footerReference w:type="default" r:id="rId32"/>
      <w:headerReference w:type="first" r:id="rId33"/>
      <w:footerReference w:type="first" r:id="rId34"/>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0526F" w14:textId="77777777" w:rsidR="00AF061B" w:rsidRDefault="00AF061B" w:rsidP="00307692">
      <w:r>
        <w:separator/>
      </w:r>
    </w:p>
  </w:endnote>
  <w:endnote w:type="continuationSeparator" w:id="0">
    <w:p w14:paraId="24DC3D39" w14:textId="77777777" w:rsidR="00AF061B" w:rsidRDefault="00AF061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B7AB4" w14:textId="77777777" w:rsidR="00AF061B" w:rsidRDefault="00AF061B" w:rsidP="00307692">
      <w:r>
        <w:separator/>
      </w:r>
    </w:p>
  </w:footnote>
  <w:footnote w:type="continuationSeparator" w:id="0">
    <w:p w14:paraId="24856E23" w14:textId="77777777" w:rsidR="00AF061B" w:rsidRDefault="00AF061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061B"/>
    <w:rsid w:val="00AF3316"/>
    <w:rsid w:val="00AF7742"/>
    <w:rsid w:val="00B02B95"/>
    <w:rsid w:val="00B118A9"/>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40A20"/>
    <w:rsid w:val="00F43042"/>
    <w:rsid w:val="00F62BCF"/>
    <w:rsid w:val="00F8101C"/>
    <w:rsid w:val="00FA4A9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144</Words>
  <Characters>794</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