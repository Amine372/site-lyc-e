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292B162D"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peut de différence par rapport à la version non-responsive de ce point de vue là.</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01F8D306"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Evenements » s’affiche de la sorte. A la différence cepandant que chaque annonce est dans un rectangle, au lieu d’une bulle. Là aussi, l’écran étant plus étroit, les evenements s’affichent de sorte à ce que l’on ne voit pas tout entier sur l’écran.</w:t>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E55B2" w14:textId="77777777" w:rsidR="007834EF" w:rsidRDefault="007834EF" w:rsidP="00307692">
      <w:r>
        <w:separator/>
      </w:r>
    </w:p>
  </w:endnote>
  <w:endnote w:type="continuationSeparator" w:id="0">
    <w:p w14:paraId="7BD66752" w14:textId="77777777" w:rsidR="007834EF" w:rsidRDefault="007834E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67101" w14:textId="77777777" w:rsidR="007834EF" w:rsidRDefault="007834EF" w:rsidP="00307692">
      <w:r>
        <w:separator/>
      </w:r>
    </w:p>
  </w:footnote>
  <w:footnote w:type="continuationSeparator" w:id="0">
    <w:p w14:paraId="6F3106E4" w14:textId="77777777" w:rsidR="007834EF" w:rsidRDefault="007834E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34EF"/>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327</Words>
  <Characters>1800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