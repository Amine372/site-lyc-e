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lycée,  sur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Default="004168C5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le pop-up qui s’ouvre quand on clique sur « Ajouter une offre d’emploi ».</w:t>
      </w:r>
      <w:r w:rsidR="00AC79F7">
        <w:rPr>
          <w:rFonts w:ascii="Segoe UI Black" w:hAnsi="Segoe UI Black" w:cs="Segoe UI Semibold"/>
          <w:color w:val="AFCA0B"/>
          <w:sz w:val="44"/>
          <w:szCs w:val="44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Default="006D7F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Conta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>ct 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» 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établissement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figurent.</w:t>
      </w:r>
    </w:p>
    <w:p w14:paraId="25F522E7" w14:textId="6AF4A922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F2CD8" w14:textId="77777777" w:rsidR="002F3C7C" w:rsidRDefault="002F3C7C" w:rsidP="00307692">
      <w:r>
        <w:separator/>
      </w:r>
    </w:p>
  </w:endnote>
  <w:endnote w:type="continuationSeparator" w:id="0">
    <w:p w14:paraId="4588AC80" w14:textId="77777777" w:rsidR="002F3C7C" w:rsidRDefault="002F3C7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E297E" w14:textId="77777777" w:rsidR="002F3C7C" w:rsidRDefault="002F3C7C" w:rsidP="00307692">
      <w:r>
        <w:separator/>
      </w:r>
    </w:p>
  </w:footnote>
  <w:footnote w:type="continuationSeparator" w:id="0">
    <w:p w14:paraId="7E3D7379" w14:textId="77777777" w:rsidR="002F3C7C" w:rsidRDefault="002F3C7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3C7C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16B9C"/>
    <w:rsid w:val="009365EA"/>
    <w:rsid w:val="00941A7C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17</Pages>
  <Words>497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2020-12-11T18:47:00Z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