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4A5B5B92"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l’entiereteé de la page, pas comme sur la version PC.</w:t>
      </w:r>
    </w:p>
    <w:p w14:paraId="0B83E969" w14:textId="5E9E1CA3"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1A0A1930" w:rsidR="00CE55F5" w:rsidRDefault="00CE55F5" w:rsidP="0041545B">
      <w:pPr>
        <w:spacing w:line="259" w:lineRule="auto"/>
        <w:jc w:val="center"/>
        <w:rPr>
          <w:rFonts w:ascii="Segoe UI Black" w:hAnsi="Segoe UI Black" w:cs="Segoe UI Semibold"/>
          <w:color w:val="AFCA0B"/>
          <w:sz w:val="44"/>
          <w:szCs w:val="44"/>
        </w:rPr>
      </w:pPr>
      <w:r>
        <w:rPr>
          <w:noProof/>
        </w:rPr>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1816486A"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ACDDA" w14:textId="77777777" w:rsidR="00793ADC" w:rsidRDefault="00793ADC" w:rsidP="00307692">
      <w:r>
        <w:separator/>
      </w:r>
    </w:p>
  </w:endnote>
  <w:endnote w:type="continuationSeparator" w:id="0">
    <w:p w14:paraId="1886A1A1" w14:textId="77777777" w:rsidR="00793ADC" w:rsidRDefault="00793AD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96309" w14:textId="77777777" w:rsidR="00793ADC" w:rsidRDefault="00793ADC" w:rsidP="00307692">
      <w:r>
        <w:separator/>
      </w:r>
    </w:p>
  </w:footnote>
  <w:footnote w:type="continuationSeparator" w:id="0">
    <w:p w14:paraId="3CCA8D58" w14:textId="77777777" w:rsidR="00793ADC" w:rsidRDefault="00793ADC"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46358"/>
    <w:rsid w:val="00154F18"/>
    <w:rsid w:val="001730CA"/>
    <w:rsid w:val="00191743"/>
    <w:rsid w:val="001921B8"/>
    <w:rsid w:val="001A02BE"/>
    <w:rsid w:val="001A4BE8"/>
    <w:rsid w:val="001B1DE6"/>
    <w:rsid w:val="001C6DA1"/>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34814"/>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3ADC"/>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17</Pages>
  <Words>216</Words>
  <Characters>1194</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