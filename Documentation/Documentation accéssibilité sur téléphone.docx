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4A76FF37" w:rsidR="00B22E6A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D2D" w14:textId="1905B173" w:rsidR="00CC01E2" w:rsidRDefault="00CC01E2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B4BEDB1" wp14:editId="3AEA6F7A">
            <wp:extent cx="2790825" cy="4572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15A" w14:textId="1E81FC14" w:rsidR="0093557E" w:rsidRDefault="0093557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2C10A8BE" wp14:editId="162658EB">
            <wp:extent cx="2305050" cy="523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AE0" w14:textId="2685470A" w:rsidR="00186671" w:rsidRDefault="00186671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79E6F8AD" wp14:editId="2CDEFD09">
            <wp:extent cx="2390775" cy="485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0048" w14:textId="16963C40" w:rsidR="00A64544" w:rsidRPr="00937EE9" w:rsidRDefault="00A6454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1C921202" wp14:editId="2AC99764">
            <wp:extent cx="2390775" cy="3810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544" w:rsidRPr="00937EE9" w:rsidSect="00DE471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9A2671" w14:textId="77777777" w:rsidR="00AD6F8B" w:rsidRDefault="00AD6F8B" w:rsidP="00307692">
      <w:r>
        <w:separator/>
      </w:r>
    </w:p>
  </w:endnote>
  <w:endnote w:type="continuationSeparator" w:id="0">
    <w:p w14:paraId="09BA2179" w14:textId="77777777" w:rsidR="00AD6F8B" w:rsidRDefault="00AD6F8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EE86B3" w14:textId="77777777" w:rsidR="00AD6F8B" w:rsidRDefault="00AD6F8B" w:rsidP="00307692">
      <w:r>
        <w:separator/>
      </w:r>
    </w:p>
  </w:footnote>
  <w:footnote w:type="continuationSeparator" w:id="0">
    <w:p w14:paraId="0B7698CF" w14:textId="77777777" w:rsidR="00AD6F8B" w:rsidRDefault="00AD6F8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86671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557E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544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D6F8B"/>
    <w:rsid w:val="00AF3316"/>
    <w:rsid w:val="00AF7742"/>
    <w:rsid w:val="00B02B95"/>
    <w:rsid w:val="00B1059E"/>
    <w:rsid w:val="00B118A9"/>
    <w:rsid w:val="00B15EB8"/>
    <w:rsid w:val="00B22E6A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01E2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627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