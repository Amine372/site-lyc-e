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01D45EF7" w:rsidR="00CC01E2" w:rsidRPr="00937EE9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3AEA6F7A">
            <wp:extent cx="2790825" cy="4572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1E2" w:rsidRPr="00937EE9" w:rsidSect="00DE471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5CF4D" w14:textId="77777777" w:rsidR="00B33B7A" w:rsidRDefault="00B33B7A" w:rsidP="00307692">
      <w:r>
        <w:separator/>
      </w:r>
    </w:p>
  </w:endnote>
  <w:endnote w:type="continuationSeparator" w:id="0">
    <w:p w14:paraId="2A8B56F8" w14:textId="77777777" w:rsidR="00B33B7A" w:rsidRDefault="00B33B7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6C10B" w14:textId="77777777" w:rsidR="00B33B7A" w:rsidRDefault="00B33B7A" w:rsidP="00307692">
      <w:r>
        <w:separator/>
      </w:r>
    </w:p>
  </w:footnote>
  <w:footnote w:type="continuationSeparator" w:id="0">
    <w:p w14:paraId="59C2C459" w14:textId="77777777" w:rsidR="00B33B7A" w:rsidRDefault="00B33B7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3B7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