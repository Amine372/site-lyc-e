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50889CD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proofErr w:type="spellStart"/>
      <w:r w:rsidR="00AA671E">
        <w:rPr>
          <w:sz w:val="32"/>
        </w:rPr>
        <w:t>Evenements</w:t>
      </w:r>
      <w:proofErr w:type="spellEnd"/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12AD6645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proofErr w:type="spellStart"/>
      <w:r>
        <w:rPr>
          <w:sz w:val="32"/>
        </w:rPr>
        <w:t>Inscripotion</w:t>
      </w:r>
      <w:proofErr w:type="spellEnd"/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6B825B87" w:rsidR="00B86C7D" w:rsidRPr="008A31C7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295E7C1E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C9D" w14:textId="3A9B029E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238BF4" wp14:editId="38BCEF40">
            <wp:extent cx="3924300" cy="6810375"/>
            <wp:effectExtent l="0" t="0" r="0" b="9525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87" w14:textId="60B0FA22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115" w14:textId="6DF2A378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8C4AA7" wp14:editId="6718E13A">
            <wp:extent cx="3962400" cy="6838950"/>
            <wp:effectExtent l="0" t="0" r="0" b="0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40A" w14:textId="2A902086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4B3" w14:textId="1A0A193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>.Page D</w:t>
      </w:r>
      <w:r>
        <w:rPr>
          <w:rFonts w:ascii="Segoe UI Black" w:hAnsi="Segoe UI Black" w:cs="Segoe UI Semibold"/>
          <w:color w:val="AFCA0B"/>
          <w:sz w:val="44"/>
          <w:szCs w:val="44"/>
        </w:rPr>
        <w:t>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2E247F1" w14:textId="77777777" w:rsidR="008D76E9" w:rsidRDefault="008D76E9" w:rsidP="00307692">
      <w:r>
        <w:separator/>
      </w:r>
    </w:p>
  </w:endnote>
  <w:endnote w:type="continuationSeparator" w:id="0">
    <w:p w14:paraId="4B5F4B1A" w14:textId="77777777" w:rsidR="008D76E9" w:rsidRDefault="008D76E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693DA95" w14:textId="77777777" w:rsidR="008D76E9" w:rsidRDefault="008D76E9" w:rsidP="00307692">
      <w:r>
        <w:separator/>
      </w:r>
    </w:p>
  </w:footnote>
  <w:footnote w:type="continuationSeparator" w:id="0">
    <w:p w14:paraId="34D55F9E" w14:textId="77777777" w:rsidR="008D76E9" w:rsidRDefault="008D76E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E3E2A"/>
    <w:rsid w:val="001F1B01"/>
    <w:rsid w:val="00202362"/>
    <w:rsid w:val="00205BF8"/>
    <w:rsid w:val="00216F10"/>
    <w:rsid w:val="00221082"/>
    <w:rsid w:val="002303E5"/>
    <w:rsid w:val="00240EC7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D76E9"/>
    <w:rsid w:val="008F7FFB"/>
    <w:rsid w:val="00901EB1"/>
    <w:rsid w:val="00907377"/>
    <w:rsid w:val="00915E0A"/>
    <w:rsid w:val="009365EA"/>
    <w:rsid w:val="00941A7C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51F62"/>
    <w:rsid w:val="00A62252"/>
    <w:rsid w:val="00A646C3"/>
    <w:rsid w:val="00A74D64"/>
    <w:rsid w:val="00A77D58"/>
    <w:rsid w:val="00A923F0"/>
    <w:rsid w:val="00A94D82"/>
    <w:rsid w:val="00AA04D5"/>
    <w:rsid w:val="00AA671E"/>
    <w:rsid w:val="00AC0341"/>
    <w:rsid w:val="00AC32BB"/>
    <w:rsid w:val="00AF3316"/>
    <w:rsid w:val="00AF7742"/>
    <w:rsid w:val="00B02B95"/>
    <w:rsid w:val="00B118A9"/>
    <w:rsid w:val="00B3766B"/>
    <w:rsid w:val="00B51E01"/>
    <w:rsid w:val="00B5216A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2786D"/>
    <w:rsid w:val="00D328AD"/>
    <w:rsid w:val="00D45712"/>
    <w:rsid w:val="00D466CB"/>
    <w:rsid w:val="00D66733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224D3"/>
    <w:rsid w:val="00F40A20"/>
    <w:rsid w:val="00F43042"/>
    <w:rsid w:val="00F62BCF"/>
    <w:rsid w:val="00F8101C"/>
    <w:rsid w:val="00FA4A9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56</Words>
  <Characters>313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2020-12-11T15:38:00Z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