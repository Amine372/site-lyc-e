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8A31C7" w:rsidRDefault="00F142C8" w:rsidP="008A31C7">
      <w:pPr>
        <w:spacing w:line="259" w:lineRule="auto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C’est la page Index, la photo du lycée est aussi adaptée, le logo y est au centre. Comme sur la version ordinateur, on trouve trois boutons pour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au site du </w:t>
      </w:r>
      <w:proofErr w:type="gramStart"/>
      <w:r>
        <w:rPr>
          <w:sz w:val="44"/>
          <w:szCs w:val="44"/>
        </w:rPr>
        <w:t>lycée,  sur</w:t>
      </w:r>
      <w:proofErr w:type="gramEnd"/>
      <w:r>
        <w:rPr>
          <w:sz w:val="44"/>
          <w:szCs w:val="44"/>
        </w:rPr>
        <w:t xml:space="preserve"> sa page Facebook, ainsi que sur sa chaine </w:t>
      </w:r>
      <w:proofErr w:type="spellStart"/>
      <w:r>
        <w:rPr>
          <w:sz w:val="44"/>
          <w:szCs w:val="44"/>
        </w:rPr>
        <w:t>youtube</w:t>
      </w:r>
      <w:proofErr w:type="spellEnd"/>
      <w:r>
        <w:rPr>
          <w:sz w:val="44"/>
          <w:szCs w:val="44"/>
        </w:rPr>
        <w:t xml:space="preserve">. </w:t>
      </w:r>
      <w:proofErr w:type="spellStart"/>
      <w:r>
        <w:rPr>
          <w:sz w:val="44"/>
          <w:szCs w:val="44"/>
        </w:rPr>
        <w:t>Séparemment</w:t>
      </w:r>
      <w:proofErr w:type="spellEnd"/>
      <w:r>
        <w:rPr>
          <w:sz w:val="44"/>
          <w:szCs w:val="44"/>
        </w:rPr>
        <w:t xml:space="preserve"> de ces trois boutons, on peut </w:t>
      </w:r>
      <w:proofErr w:type="spellStart"/>
      <w:r>
        <w:rPr>
          <w:sz w:val="44"/>
          <w:szCs w:val="44"/>
        </w:rPr>
        <w:t>acceder</w:t>
      </w:r>
      <w:proofErr w:type="spellEnd"/>
      <w:r>
        <w:rPr>
          <w:sz w:val="44"/>
          <w:szCs w:val="44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Default="00A20ED0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Cette adaptation se fait sur la longueur de la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>
        <w:rPr>
          <w:rFonts w:ascii="Segoe UI Black" w:hAnsi="Segoe UI Black" w:cs="Segoe UI Semibold"/>
          <w:color w:val="AFCA0B"/>
          <w:sz w:val="44"/>
          <w:szCs w:val="44"/>
        </w:rPr>
        <w:t>page. Il y a deux rubrique « 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Présentation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 » et « image ». Ici, on voit </w:t>
      </w:r>
      <w:r w:rsidR="00252969">
        <w:rPr>
          <w:rFonts w:ascii="Segoe UI Black" w:hAnsi="Segoe UI Black" w:cs="Segoe UI Semibold"/>
          <w:color w:val="AFCA0B"/>
          <w:sz w:val="44"/>
          <w:szCs w:val="44"/>
        </w:rPr>
        <w:t>l’onglet «</w:t>
      </w:r>
      <w:r>
        <w:rPr>
          <w:rFonts w:ascii="Segoe UI Black" w:hAnsi="Segoe UI Black" w:cs="Segoe UI Semibold"/>
          <w:color w:val="AFCA0B"/>
          <w:sz w:val="44"/>
          <w:szCs w:val="44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1812" w14:textId="69B24D84" w:rsidR="00252969" w:rsidRDefault="00252969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Le bouton qui redirige</w:t>
      </w:r>
      <w:r w:rsidR="005E6EAD">
        <w:rPr>
          <w:rFonts w:ascii="Segoe UI Black" w:hAnsi="Segoe UI Black" w:cs="Segoe UI Semibold"/>
          <w:color w:val="AFCA0B"/>
          <w:sz w:val="44"/>
          <w:szCs w:val="44"/>
        </w:rPr>
        <w:t xml:space="preserve"> vers la page de contact est « Contactez-nous ! »</w:t>
      </w:r>
      <w:r w:rsidR="001D76D9">
        <w:rPr>
          <w:rFonts w:ascii="Segoe UI Black" w:hAnsi="Segoe UI Black" w:cs="Segoe UI Semibold"/>
          <w:color w:val="AFCA0B"/>
          <w:sz w:val="44"/>
          <w:szCs w:val="44"/>
        </w:rPr>
        <w:t xml:space="preserve">. Initialement, il était en haut à droite de la page, mais dans cette version adaptée, </w:t>
      </w:r>
      <w:r w:rsidR="00FB1BF6">
        <w:rPr>
          <w:rFonts w:ascii="Segoe UI Black" w:hAnsi="Segoe UI Black" w:cs="Segoe UI Semibold"/>
          <w:color w:val="AFCA0B"/>
          <w:sz w:val="44"/>
          <w:szCs w:val="44"/>
        </w:rPr>
        <w:t>il est mis en bas à droite. En effet, la version responsive est très condensée en haut de la page d’où l’intérêt de déplacer ce bouton.</w:t>
      </w:r>
      <w:r w:rsidR="00D13EB9">
        <w:rPr>
          <w:rFonts w:ascii="Segoe UI Black" w:hAnsi="Segoe UI Black" w:cs="Segoe UI Semibold"/>
          <w:color w:val="AFCA0B"/>
          <w:sz w:val="44"/>
          <w:szCs w:val="44"/>
        </w:rPr>
        <w:t xml:space="preserve"> Le pied de page, comprends uniquement la licence Copyright.</w:t>
      </w:r>
    </w:p>
    <w:p w14:paraId="0078D115" w14:textId="7C686436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9B8F25A" w14:textId="77777777" w:rsidR="00B15EB8" w:rsidRDefault="00B15EB8" w:rsidP="0041545B">
      <w:pPr>
        <w:spacing w:line="259" w:lineRule="auto"/>
        <w:jc w:val="center"/>
        <w:rPr>
          <w:noProof/>
        </w:rPr>
      </w:pP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Default="00962FC1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Voici la rubrique « Images ». On remarque là aussi que la longueur a été rentabilisée, ainsi, il faut descendre pour voir l’</w:t>
      </w:r>
      <w:r w:rsidR="00F23392">
        <w:rPr>
          <w:rFonts w:ascii="Segoe UI Black" w:hAnsi="Segoe UI Black" w:cs="Segoe UI Semibold"/>
          <w:color w:val="AFCA0B"/>
          <w:sz w:val="44"/>
          <w:szCs w:val="44"/>
        </w:rPr>
        <w:t>entièreté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</w:t>
      </w:r>
      <w:proofErr w:type="gramStart"/>
      <w:r w:rsidR="009526B3" w:rsidRPr="00BD3F03">
        <w:rPr>
          <w:rFonts w:ascii="Comic Sans MS" w:hAnsi="Comic Sans MS" w:cs="Segoe UI Semibold"/>
          <w:b/>
          <w:color w:val="000000" w:themeColor="text1"/>
        </w:rPr>
        <w:t>La largeur suffisant</w:t>
      </w:r>
      <w:proofErr w:type="gramEnd"/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2A19E5" w14:textId="77777777" w:rsidR="00152B43" w:rsidRDefault="00152B43" w:rsidP="00307692">
      <w:r>
        <w:separator/>
      </w:r>
    </w:p>
  </w:endnote>
  <w:endnote w:type="continuationSeparator" w:id="0">
    <w:p w14:paraId="75FDEE97" w14:textId="77777777" w:rsidR="00152B43" w:rsidRDefault="00152B4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396871" w14:textId="77777777" w:rsidR="00152B43" w:rsidRDefault="00152B43" w:rsidP="00307692">
      <w:r>
        <w:separator/>
      </w:r>
    </w:p>
  </w:footnote>
  <w:footnote w:type="continuationSeparator" w:id="0">
    <w:p w14:paraId="6854DA77" w14:textId="77777777" w:rsidR="00152B43" w:rsidRDefault="00152B4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2B43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7114E"/>
    <w:rsid w:val="00284F1E"/>
    <w:rsid w:val="0029504A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059E"/>
    <w:rsid w:val="00B118A9"/>
    <w:rsid w:val="00B15EB8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597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