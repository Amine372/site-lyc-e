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lycée,  sur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2EDBC3B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47365C68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E969" w14:textId="5E9E1CA3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1A0A193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1816486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942" w14:textId="29EF779D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392C4D4" wp14:editId="3095B75B">
            <wp:extent cx="3924300" cy="6143625"/>
            <wp:effectExtent l="0" t="0" r="0" b="9525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FCF" w14:textId="2039DFB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029" w14:textId="56F9CFF7" w:rsidR="006D256C" w:rsidRDefault="006D256C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545FCD4B" w:rsidR="00C52510" w:rsidRDefault="00C52510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9339D9" wp14:editId="1B1F01B1">
            <wp:extent cx="3943350" cy="6858000"/>
            <wp:effectExtent l="0" t="0" r="0" b="0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D20FBC" w14:textId="77777777" w:rsidR="00552E94" w:rsidRDefault="00552E94" w:rsidP="00307692">
      <w:r>
        <w:separator/>
      </w:r>
    </w:p>
  </w:endnote>
  <w:endnote w:type="continuationSeparator" w:id="0">
    <w:p w14:paraId="3695D19A" w14:textId="77777777" w:rsidR="00552E94" w:rsidRDefault="00552E9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EBFC53" w14:textId="77777777" w:rsidR="00552E94" w:rsidRDefault="00552E94" w:rsidP="00307692">
      <w:r>
        <w:separator/>
      </w:r>
    </w:p>
  </w:footnote>
  <w:footnote w:type="continuationSeparator" w:id="0">
    <w:p w14:paraId="4693DC3D" w14:textId="77777777" w:rsidR="00552E94" w:rsidRDefault="00552E9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1AB5"/>
    <w:rsid w:val="001D7187"/>
    <w:rsid w:val="001D76D9"/>
    <w:rsid w:val="001E3E2A"/>
    <w:rsid w:val="001F1B01"/>
    <w:rsid w:val="00202362"/>
    <w:rsid w:val="00205BF8"/>
    <w:rsid w:val="00216F10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61465"/>
    <w:rsid w:val="00470EC7"/>
    <w:rsid w:val="0047244A"/>
    <w:rsid w:val="00472FC1"/>
    <w:rsid w:val="00485F5F"/>
    <w:rsid w:val="0048740C"/>
    <w:rsid w:val="004B0B7C"/>
    <w:rsid w:val="0051572E"/>
    <w:rsid w:val="005333A0"/>
    <w:rsid w:val="00533C8D"/>
    <w:rsid w:val="00552A23"/>
    <w:rsid w:val="00552E94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16B9C"/>
    <w:rsid w:val="009365EA"/>
    <w:rsid w:val="00941A7C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923F0"/>
    <w:rsid w:val="00A94D82"/>
    <w:rsid w:val="00AA04D5"/>
    <w:rsid w:val="00AA671E"/>
    <w:rsid w:val="00AC0341"/>
    <w:rsid w:val="00AC32BB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2786D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17</Pages>
  <Words>189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2020-12-11T17:31:00Z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