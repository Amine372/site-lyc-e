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02E346AD" w14:textId="675E1D0A" w:rsidR="00C16617" w:rsidRDefault="00C16617" w:rsidP="35D4AF81">
      <w:r>
        <w:rPr>
          <w:sz w:val="32"/>
        </w:rPr>
        <w:t>Interactions avec les autres utilisateurs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6B825B87" w:rsidR="00B86C7D" w:rsidRPr="008A31C7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A902086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4E6AC7C7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>.Page Contact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CA695" w14:textId="77777777" w:rsidR="005012D9" w:rsidRDefault="005012D9" w:rsidP="00307692">
      <w:r>
        <w:separator/>
      </w:r>
    </w:p>
  </w:endnote>
  <w:endnote w:type="continuationSeparator" w:id="0">
    <w:p w14:paraId="59FCC09B" w14:textId="77777777" w:rsidR="005012D9" w:rsidRDefault="005012D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023CA" w14:textId="77777777" w:rsidR="005012D9" w:rsidRDefault="005012D9" w:rsidP="00307692">
      <w:r>
        <w:separator/>
      </w:r>
    </w:p>
  </w:footnote>
  <w:footnote w:type="continuationSeparator" w:id="0">
    <w:p w14:paraId="33D5CDB5" w14:textId="77777777" w:rsidR="005012D9" w:rsidRDefault="005012D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012D9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365EA"/>
    <w:rsid w:val="00941A7C"/>
    <w:rsid w:val="00980171"/>
    <w:rsid w:val="00985718"/>
    <w:rsid w:val="00994107"/>
    <w:rsid w:val="00994907"/>
    <w:rsid w:val="009A5B61"/>
    <w:rsid w:val="009A5DD3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C0341"/>
    <w:rsid w:val="00AC32BB"/>
    <w:rsid w:val="00AF3316"/>
    <w:rsid w:val="00AF7742"/>
    <w:rsid w:val="00B02B95"/>
    <w:rsid w:val="00B118A9"/>
    <w:rsid w:val="00B3766B"/>
    <w:rsid w:val="00B51E01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B6D4E"/>
    <w:rsid w:val="00ED1991"/>
    <w:rsid w:val="00EF0A24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2020-12-11T15:30:00Z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