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Default="004168C5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le pop-up qui s’ouvre quand on clique sur « Ajouter une offre d’emploi ».</w:t>
      </w:r>
      <w:r w:rsidR="00AC79F7">
        <w:rPr>
          <w:rFonts w:ascii="Segoe UI Black" w:hAnsi="Segoe UI Black" w:cs="Segoe UI Semibold"/>
          <w:color w:val="AFCA0B"/>
          <w:sz w:val="44"/>
          <w:szCs w:val="44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DBDCF" w14:textId="77777777" w:rsidR="008E6547" w:rsidRDefault="008E6547" w:rsidP="00307692">
      <w:r>
        <w:separator/>
      </w:r>
    </w:p>
  </w:endnote>
  <w:endnote w:type="continuationSeparator" w:id="0">
    <w:p w14:paraId="6EC9339D" w14:textId="77777777" w:rsidR="008E6547" w:rsidRDefault="008E654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D9A84" w14:textId="77777777" w:rsidR="008E6547" w:rsidRDefault="008E6547" w:rsidP="00307692">
      <w:r>
        <w:separator/>
      </w:r>
    </w:p>
  </w:footnote>
  <w:footnote w:type="continuationSeparator" w:id="0">
    <w:p w14:paraId="3549DE6A" w14:textId="77777777" w:rsidR="008E6547" w:rsidRDefault="008E654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E654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