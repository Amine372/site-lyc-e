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lycée,  sur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5317943D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BB55" w14:textId="491B2460" w:rsidR="004D0CA9" w:rsidRDefault="004D0CA9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Annonces »</w:t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75518C" w14:textId="77777777" w:rsidR="001645C5" w:rsidRDefault="001645C5" w:rsidP="00307692">
      <w:r>
        <w:separator/>
      </w:r>
    </w:p>
  </w:endnote>
  <w:endnote w:type="continuationSeparator" w:id="0">
    <w:p w14:paraId="24614BEF" w14:textId="77777777" w:rsidR="001645C5" w:rsidRDefault="001645C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DADB0" w14:textId="77777777" w:rsidR="001645C5" w:rsidRDefault="001645C5" w:rsidP="00307692">
      <w:r>
        <w:separator/>
      </w:r>
    </w:p>
  </w:footnote>
  <w:footnote w:type="continuationSeparator" w:id="0">
    <w:p w14:paraId="1C6F6F51" w14:textId="77777777" w:rsidR="001645C5" w:rsidRDefault="001645C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34CC8"/>
    <w:rsid w:val="00146358"/>
    <w:rsid w:val="00154F18"/>
    <w:rsid w:val="001645C5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16B9C"/>
    <w:rsid w:val="009365EA"/>
    <w:rsid w:val="00941A7C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923F0"/>
    <w:rsid w:val="00A94D82"/>
    <w:rsid w:val="00AA04D5"/>
    <w:rsid w:val="00AA671E"/>
    <w:rsid w:val="00AC0341"/>
    <w:rsid w:val="00AC32BB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06CFE"/>
    <w:rsid w:val="00D13EB9"/>
    <w:rsid w:val="00D2786D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402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2020-12-11T17:52:00Z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