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47CEF42B"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p>
    <w:p w14:paraId="0078D115" w14:textId="6DF2A378" w:rsidR="0027114E" w:rsidRDefault="0027114E"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8C4AA7" wp14:editId="6718E13A">
            <wp:extent cx="3962400" cy="6838950"/>
            <wp:effectExtent l="0" t="0" r="0" b="0"/>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6838950"/>
                    </a:xfrm>
                    <a:prstGeom prst="rect">
                      <a:avLst/>
                    </a:prstGeom>
                  </pic:spPr>
                </pic:pic>
              </a:graphicData>
            </a:graphic>
          </wp:inline>
        </w:drawing>
      </w:r>
    </w:p>
    <w:p w14:paraId="1076240A" w14:textId="2A902086"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6886575"/>
                    </a:xfrm>
                    <a:prstGeom prst="rect">
                      <a:avLst/>
                    </a:prstGeom>
                  </pic:spPr>
                </pic:pic>
              </a:graphicData>
            </a:graphic>
          </wp:inline>
        </w:drawing>
      </w:r>
    </w:p>
    <w:p w14:paraId="763C84B3" w14:textId="1A0A1930" w:rsidR="00CE55F5" w:rsidRDefault="00CE55F5" w:rsidP="0041545B">
      <w:pPr>
        <w:spacing w:line="259" w:lineRule="auto"/>
        <w:jc w:val="center"/>
        <w:rPr>
          <w:rFonts w:ascii="Segoe UI Black" w:hAnsi="Segoe UI Black" w:cs="Segoe UI Semibold"/>
          <w:color w:val="AFCA0B"/>
          <w:sz w:val="44"/>
          <w:szCs w:val="44"/>
        </w:rPr>
      </w:pPr>
      <w:r>
        <w:rPr>
          <w:noProof/>
        </w:rPr>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FA2CF" w14:textId="77777777" w:rsidR="00A11A40" w:rsidRDefault="00A11A40" w:rsidP="00307692">
      <w:r>
        <w:separator/>
      </w:r>
    </w:p>
  </w:endnote>
  <w:endnote w:type="continuationSeparator" w:id="0">
    <w:p w14:paraId="163F02E5" w14:textId="77777777" w:rsidR="00A11A40" w:rsidRDefault="00A11A4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4F04E" w14:textId="77777777" w:rsidR="00A11A40" w:rsidRDefault="00A11A40" w:rsidP="00307692">
      <w:r>
        <w:separator/>
      </w:r>
    </w:p>
  </w:footnote>
  <w:footnote w:type="continuationSeparator" w:id="0">
    <w:p w14:paraId="72D34E90" w14:textId="77777777" w:rsidR="00A11A40" w:rsidRDefault="00A11A4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80171"/>
    <w:rsid w:val="00985718"/>
    <w:rsid w:val="00994107"/>
    <w:rsid w:val="00994907"/>
    <w:rsid w:val="009A5B61"/>
    <w:rsid w:val="009A5DD3"/>
    <w:rsid w:val="009D101A"/>
    <w:rsid w:val="009D1C3C"/>
    <w:rsid w:val="009E1DB2"/>
    <w:rsid w:val="00A11A40"/>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40A20"/>
    <w:rsid w:val="00F43042"/>
    <w:rsid w:val="00F62BCF"/>
    <w:rsid w:val="00F8101C"/>
    <w:rsid w:val="00FA4A9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17</Pages>
  <Words>147</Words>
  <Characters>813</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